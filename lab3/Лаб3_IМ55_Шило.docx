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7AC9" w:rsidRDefault="00D358AF">
      <w:pPr>
        <w:pStyle w:val="100"/>
        <w:spacing w:after="160" w:line="259" w:lineRule="exact"/>
        <w:jc w:val="center"/>
      </w:pPr>
      <w:r>
        <w:rPr>
          <w:rStyle w:val="1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Міністерство освіти і науки України</w:t>
      </w:r>
      <w:r>
        <w:br/>
      </w:r>
      <w:r>
        <w:rPr>
          <w:rStyle w:val="1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Національний технічний університет України</w:t>
      </w:r>
      <w:r>
        <w:br/>
      </w:r>
      <w:r>
        <w:rPr>
          <w:rStyle w:val="1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«Київський політехнічний інститут імені Ігоря Сікорського»</w:t>
      </w:r>
      <w:r>
        <w:br/>
      </w:r>
      <w:r>
        <w:rPr>
          <w:rStyle w:val="1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Факультет інформатики та обчислювальної техніки</w:t>
      </w:r>
      <w:r>
        <w:br/>
      </w:r>
      <w:r>
        <w:rPr>
          <w:rStyle w:val="1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Кафедра обчислювальної техніки</w:t>
      </w: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D358AF">
      <w:pPr>
        <w:pStyle w:val="100"/>
        <w:spacing w:after="160" w:line="259" w:lineRule="exact"/>
        <w:jc w:val="center"/>
      </w:pPr>
      <w:r>
        <w:rPr>
          <w:rStyle w:val="1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Лабораторна робота </w:t>
      </w:r>
      <w:r>
        <w:rPr>
          <w:rStyle w:val="101"/>
          <w:rFonts w:ascii="Times New Roman" w:eastAsia="Segoe UI Symbol" w:hAnsi="Times New Roman" w:cs="Segoe UI Symbol"/>
          <w:b/>
          <w:bCs/>
          <w:color w:val="000000"/>
          <w:sz w:val="28"/>
          <w:szCs w:val="28"/>
        </w:rPr>
        <w:t>№3</w:t>
      </w:r>
    </w:p>
    <w:p w:rsidR="00B77AC9" w:rsidRDefault="00D358AF">
      <w:pPr>
        <w:pStyle w:val="100"/>
        <w:spacing w:after="160" w:line="259" w:lineRule="exact"/>
        <w:jc w:val="center"/>
      </w:pPr>
      <w:r>
        <w:rPr>
          <w:rStyle w:val="101"/>
          <w:rFonts w:ascii="Times New Roman" w:eastAsia="Times New Roman" w:hAnsi="Times New Roman" w:cs="Times New Roman"/>
          <w:color w:val="000000"/>
          <w:sz w:val="28"/>
          <w:szCs w:val="28"/>
        </w:rPr>
        <w:t>з дисципліни</w:t>
      </w:r>
      <w:r>
        <w:br/>
      </w:r>
      <w:r>
        <w:rPr>
          <w:rStyle w:val="101"/>
          <w:rFonts w:ascii="Times New Roman" w:eastAsia="Times New Roman" w:hAnsi="Times New Roman" w:cs="Times New Roman"/>
          <w:color w:val="000000"/>
          <w:sz w:val="28"/>
          <w:szCs w:val="28"/>
        </w:rPr>
        <w:t>«Об’єктно-орієнтоване програмування»</w:t>
      </w:r>
    </w:p>
    <w:p w:rsidR="00B77AC9" w:rsidRDefault="00D358AF">
      <w:pPr>
        <w:pStyle w:val="100"/>
        <w:spacing w:after="160" w:line="259" w:lineRule="exact"/>
        <w:jc w:val="center"/>
      </w:pPr>
      <w:r>
        <w:rPr>
          <w:rStyle w:val="101"/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 </w:t>
      </w:r>
    </w:p>
    <w:p w:rsidR="00B77AC9" w:rsidRDefault="00D358AF">
      <w:pPr>
        <w:pStyle w:val="100"/>
        <w:spacing w:after="160" w:line="259" w:lineRule="exact"/>
        <w:jc w:val="center"/>
      </w:pPr>
      <w:r>
        <w:rPr>
          <w:rStyle w:val="101"/>
          <w:rFonts w:ascii="Times New Roman" w:eastAsia="Times New Roman" w:hAnsi="Times New Roman" w:cs="Times New Roman"/>
          <w:color w:val="000000"/>
          <w:sz w:val="28"/>
          <w:szCs w:val="28"/>
        </w:rPr>
        <w:t>«Розробка інтерфейсу користувача»</w:t>
      </w: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D358AF">
      <w:pPr>
        <w:pStyle w:val="100"/>
        <w:spacing w:after="160" w:line="259" w:lineRule="exact"/>
      </w:pPr>
      <w:r>
        <w:rPr>
          <w:rStyle w:val="101"/>
          <w:rFonts w:ascii="Times New Roman" w:eastAsia="Times New Roman" w:hAnsi="Times New Roman" w:cs="Times New Roman"/>
          <w:color w:val="000000"/>
          <w:sz w:val="28"/>
          <w:szCs w:val="28"/>
        </w:rPr>
        <w:t>Виконав: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101"/>
          <w:rFonts w:ascii="Times New Roman" w:eastAsia="Times New Roman" w:hAnsi="Times New Roman" w:cs="Times New Roman"/>
          <w:color w:val="000000"/>
          <w:sz w:val="28"/>
          <w:szCs w:val="28"/>
        </w:rPr>
        <w:t>Перевірив:</w:t>
      </w:r>
    </w:p>
    <w:p w:rsidR="00B77AC9" w:rsidRDefault="00D358AF">
      <w:pPr>
        <w:pStyle w:val="100"/>
        <w:spacing w:after="160" w:line="259" w:lineRule="exact"/>
      </w:pPr>
      <w:r>
        <w:rPr>
          <w:rStyle w:val="101"/>
          <w:rFonts w:ascii="Times New Roman" w:eastAsia="Times New Roman" w:hAnsi="Times New Roman" w:cs="Times New Roman"/>
          <w:color w:val="000000"/>
          <w:sz w:val="28"/>
          <w:szCs w:val="28"/>
        </w:rPr>
        <w:t>студент групи ІМ-55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101"/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Рекечинський Д. О. </w:t>
      </w:r>
      <w:r>
        <w:br/>
      </w:r>
      <w:r>
        <w:rPr>
          <w:rStyle w:val="101"/>
          <w:rFonts w:ascii="Times New Roman" w:eastAsia="Times New Roman" w:hAnsi="Times New Roman" w:cs="Times New Roman"/>
          <w:color w:val="000000"/>
          <w:sz w:val="28"/>
          <w:szCs w:val="28"/>
        </w:rPr>
        <w:t>Шило Назар Станіславович</w:t>
      </w:r>
      <w:r>
        <w:br/>
      </w:r>
      <w:r>
        <w:rPr>
          <w:rStyle w:val="101"/>
          <w:rFonts w:ascii="Times New Roman" w:eastAsia="Times New Roman" w:hAnsi="Times New Roman" w:cs="Times New Roman"/>
          <w:color w:val="000000"/>
          <w:sz w:val="28"/>
          <w:szCs w:val="28"/>
        </w:rPr>
        <w:t>Номер в списку - 31</w:t>
      </w: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jc w:val="center"/>
        <w:rPr>
          <w:rFonts w:eastAsia="Calibri" w:cs="Calibri"/>
        </w:rPr>
      </w:pPr>
    </w:p>
    <w:p w:rsidR="00B77AC9" w:rsidRDefault="00B77AC9">
      <w:pPr>
        <w:pStyle w:val="100"/>
        <w:spacing w:after="160" w:line="259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100"/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D358AF">
      <w:pPr>
        <w:pStyle w:val="100"/>
        <w:spacing w:after="160" w:line="259" w:lineRule="exact"/>
        <w:jc w:val="center"/>
      </w:pPr>
      <w:r>
        <w:rPr>
          <w:rStyle w:val="101"/>
          <w:rFonts w:ascii="Times New Roman" w:eastAsia="Times New Roman" w:hAnsi="Times New Roman" w:cs="Times New Roman"/>
          <w:color w:val="000000"/>
          <w:sz w:val="28"/>
          <w:szCs w:val="28"/>
        </w:rPr>
        <w:t>Київ 2026</w:t>
      </w:r>
    </w:p>
    <w:p w:rsidR="00B77AC9" w:rsidRDefault="00D358AF">
      <w:pPr>
        <w:pStyle w:val="100"/>
        <w:pageBreakBefore/>
        <w:spacing w:after="160" w:line="259" w:lineRule="exact"/>
      </w:pPr>
      <w:r>
        <w:rPr>
          <w:rStyle w:val="1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Завдання:</w:t>
      </w:r>
    </w:p>
    <w:p w:rsidR="00B77AC9" w:rsidRDefault="00D358AF">
      <w:pPr>
        <w:pStyle w:val="21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Створити у середовищі розробки проект з ім’ям Lab3.</w:t>
      </w:r>
    </w:p>
    <w:p w:rsidR="00B77AC9" w:rsidRDefault="00D358AF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Написати вихідний текст програми згідно варіанту завдання.</w:t>
      </w:r>
    </w:p>
    <w:p w:rsidR="00B77AC9" w:rsidRDefault="00D358AF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Скомпілювати вихідний текст і отримати виконуваний файл програми.</w:t>
      </w:r>
    </w:p>
    <w:p w:rsidR="00B77AC9" w:rsidRDefault="00D358AF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Перевірити роботу програми. За потреби налагодити програму.</w:t>
      </w:r>
    </w:p>
    <w:p w:rsidR="00B77AC9" w:rsidRDefault="00D358AF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Проаналізувати та прокоментувати результати та вихідний текст програми.</w:t>
      </w:r>
    </w:p>
    <w:p w:rsidR="00B77AC9" w:rsidRDefault="00D358AF">
      <w:pPr>
        <w:pStyle w:val="a6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Оформити звіт.</w:t>
      </w:r>
    </w:p>
    <w:p w:rsidR="00B77AC9" w:rsidRDefault="00B77AC9">
      <w:pPr>
        <w:pStyle w:val="100"/>
        <w:spacing w:after="160" w:line="259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D358AF">
      <w:pPr>
        <w:pStyle w:val="100"/>
        <w:spacing w:after="160" w:line="259" w:lineRule="exact"/>
      </w:pPr>
      <w:r>
        <w:rPr>
          <w:rStyle w:val="101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Завдання згідно варіанту:</w:t>
      </w:r>
    </w:p>
    <w:p w:rsidR="00B77AC9" w:rsidRDefault="00D358AF">
      <w:pPr>
        <w:pStyle w:val="100"/>
        <w:spacing w:after="160" w:line="259" w:lineRule="exact"/>
        <w:ind w:firstLine="709"/>
      </w:pPr>
      <w:r>
        <w:rPr>
          <w:rStyle w:val="101"/>
          <w:rFonts w:ascii="Times New Roman" w:eastAsia="Times New Roman" w:hAnsi="Times New Roman" w:cs="Times New Roman"/>
          <w:color w:val="000000"/>
          <w:sz w:val="28"/>
          <w:szCs w:val="28"/>
        </w:rPr>
        <w:t>Завдання з другої лабораторної роботи по варіанту з номером 31</w:t>
      </w:r>
    </w:p>
    <w:p w:rsidR="00B77AC9" w:rsidRDefault="00B77AC9">
      <w:pPr>
        <w:pStyle w:val="21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B77AC9">
      <w:pPr>
        <w:pStyle w:val="21"/>
        <w:rPr>
          <w:rFonts w:ascii="Times New Roman" w:eastAsia="Times New Roman" w:hAnsi="Times New Roman" w:cs="Times New Roman"/>
          <w:sz w:val="28"/>
          <w:szCs w:val="28"/>
        </w:rPr>
      </w:pPr>
    </w:p>
    <w:p w:rsidR="00B77AC9" w:rsidRDefault="00D358AF">
      <w:pPr>
        <w:pStyle w:val="1"/>
      </w:pPr>
      <w:r>
        <w:rPr>
          <w:rStyle w:val="10"/>
          <w:rFonts w:ascii="Times New Roman" w:eastAsia="Times New Roman" w:hAnsi="Times New Roman" w:cs="Times New Roman"/>
          <w:b/>
          <w:bCs/>
          <w:sz w:val="28"/>
          <w:szCs w:val="28"/>
        </w:rPr>
        <w:t>Текст вихідних модулів:</w:t>
      </w: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77AC9" w:rsidRDefault="00D358AF">
      <w:pPr>
        <w:pStyle w:val="1"/>
      </w:pPr>
      <w:r>
        <w:rPr>
          <w:rStyle w:val="10"/>
          <w:rFonts w:ascii="Times New Roman" w:eastAsia="Times New Roman" w:hAnsi="Times New Roman" w:cs="Times New Roman"/>
          <w:b/>
          <w:bCs/>
          <w:sz w:val="28"/>
          <w:szCs w:val="28"/>
        </w:rPr>
        <w:t>main.cpp</w:t>
      </w:r>
    </w:p>
    <w:p w:rsidR="00B77AC9" w:rsidRDefault="00D358AF">
      <w:pPr>
        <w:pStyle w:val="1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&lt;Window.h&gt;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&lt;Editor.h&gt;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&lt;memory&gt;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&lt;thread&gt;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WINAPI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wWinMain(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_In_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_In_opt_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hPrevInstance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_In_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PWSTR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pCmdLine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_In_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nCmdShow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/*AllocConsole();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(void)freopen("CONOUT$", "w", stdout);*/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eventSystem{};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windowCreateInfo = {};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windowCreateInfo.hInstance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hInstance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windowCreateInfo.nCmdShow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nCmdShow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windowCreateInfo.pos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200, 100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windowCreateInfo.size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1280, 720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windowCreateInfo.windowClassName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L"MainWindowClassName"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windowCreateInfo.windowTitle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L"Lab3"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windowCreateInfo.eventSystem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&amp;eventSystem;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windowCreateInfo.intMenu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::GetMainMenuAsIntResource();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windowCreateInfo.clearColor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255, 255, 255);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 mainWindow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windowCreateError;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mainWindow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std::make_unique&lt;lab::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&gt;(windowCreateInfo, windowCreateError);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(windowCreateError.hasError)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-1;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 editor = std::make_unique&lt;lab::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&gt;(mainWindow.get(), &amp;eventSystem);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while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(mainWindow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IsStillActive())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mainWindow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PollEvents();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eventSystem.Dispatch();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mainWindow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Clear();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Draw();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mainWindow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-&gt;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Prese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nt();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std::this_thread::sleep_for(std::chrono::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milliseconds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(1));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0;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</w:p>
    <w:p w:rsidR="00B77AC9" w:rsidRDefault="00B77AC9">
      <w:pPr>
        <w:pStyle w:val="1"/>
        <w:rPr>
          <w:rFonts w:ascii="Cascadia Mono" w:eastAsia="Cascadia Mono" w:hAnsi="Cascadia Mono" w:cs="Cascadia Mono"/>
          <w:color w:val="000000"/>
          <w:sz w:val="18"/>
          <w:szCs w:val="18"/>
        </w:rPr>
      </w:pPr>
    </w:p>
    <w:p w:rsidR="00B77AC9" w:rsidRDefault="00D358AF">
      <w:pPr>
        <w:pStyle w:val="1"/>
      </w:pPr>
      <w:r>
        <w:rPr>
          <w:rStyle w:val="1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Window.h</w:t>
      </w: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D358AF">
      <w:pPr>
        <w:pStyle w:val="1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#ifndef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LAB2_WINDOW_HEADER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#define</w:t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LAB2_WINDOW_HEADER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&lt;Framework.h&gt;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&lt;WindowEvent.h&gt;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&lt;EventSystem.h&gt;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&lt;string&gt;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struct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hasError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string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errorInfo = {};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struct WindowError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struct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nCmdShow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intMenu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UINT_MAX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      clearColor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(255, 255, 255);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HINSTANCE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hInstance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pos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{ 0, 0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          size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{};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eventSystem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wstring_view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windowClassName = {};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wstring_view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windowTitle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{};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struct WindowCreateInfo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BackBuffer()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BackBuffer(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BackBuffer(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&amp;&amp;)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~BackBuffer() { Destroy(); }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operator=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operator=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&amp;&amp;)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delete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GetHDC()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m_hdc; 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Create(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Destroy();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Clear(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Present(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frontDC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m_size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{};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m_hdc     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HBITMAP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m_bitmap  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HBITMAP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m_oldBitmap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BackBuffer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~Window();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Clear();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Present();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PollEvents();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ChangeTitle(std::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wstring_view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newTitle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GetHWND()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m_windowHandle;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GetHDC()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m_backBuffer.GetHDC();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IsStillActive()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m_state &amp;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Started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GetSize()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m_createInfo.size;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GetCursorPos()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m_cursorPos;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static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CALLBACK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_WndProc(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enum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uint8_t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Started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0x1,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TrackMouse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0x2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underlying_type_t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   m_state = 0;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m_windowHandle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                       m_clearColor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m_cursorPos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= { 0, 0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m_eventSystem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m_windowCloseListener  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::Null();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m_backBuffer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{};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             m_createInfo;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Window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namespace lab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#endif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!LAB2_WINDOW_HEADER</w:t>
      </w:r>
    </w:p>
    <w:p w:rsidR="00B77AC9" w:rsidRDefault="00B77AC9">
      <w:pPr>
        <w:pStyle w:val="1"/>
        <w:rPr>
          <w:rFonts w:ascii="Cascadia Mono" w:eastAsia="Cascadia Mono" w:hAnsi="Cascadia Mono" w:cs="Cascadia Mono"/>
          <w:color w:val="008000"/>
          <w:sz w:val="18"/>
          <w:szCs w:val="18"/>
        </w:rPr>
      </w:pPr>
    </w:p>
    <w:p w:rsidR="00B77AC9" w:rsidRDefault="00D358AF">
      <w:pPr>
        <w:pStyle w:val="1"/>
      </w:pPr>
      <w:r>
        <w:rPr>
          <w:rStyle w:val="10"/>
          <w:rFonts w:ascii="Times New Roman" w:eastAsia="Times New Roman" w:hAnsi="Times New Roman" w:cs="Times New Roman"/>
          <w:b/>
          <w:bCs/>
          <w:sz w:val="28"/>
          <w:szCs w:val="28"/>
        </w:rPr>
        <w:t>Window.cpp</w:t>
      </w:r>
    </w:p>
    <w:p w:rsidR="00B77AC9" w:rsidRDefault="00D358AF">
      <w:pPr>
        <w:pStyle w:val="1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&lt;Window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::Window(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WindowCreateInfo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: m_createInfo(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WNDCLASSEXW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windowClass = {};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windowClass.cbSize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(windowClass);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windowClass.hInstance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.hInstance,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windowClass.lpszClassName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.windowClassName.data();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windowClass.hCursor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LoadCursor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IDC_ARROW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windowClass.lpfnWndProc   = _WndProc;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(!RegisterClassExW(&amp;windowClass))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.hasError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.errorInfo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 xml:space="preserve">"Failed to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register window class"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m_eventSystem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.eventSystem;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m_windowHandle = CreateWindowExW(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0,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.windowClassName.data(),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.windowTitle.data(),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WS_OVERLAPPEDWINDOW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.pos.x,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.pos.y,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.size.cx,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.size.cy,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.intMenu ==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UINT_MAX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?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LoadMenuW(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.hInstance,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MAKEINTRESOURCEW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.intMenu)),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.hInstance,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(m_windowHandle ==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.hasError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.errorInfo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"Failed to create window instance"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m_backBuffer.Create(m_windowHandle);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m_clearColor = CreateSolidBrush(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.clearColor);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m_windowCloseListener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.eventSystem-&gt;StartListen&lt;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WindowCloseEvent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this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[](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ctx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WindowCloseEvent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-&gt;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ctx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window-&gt;m_state &amp;= ~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Started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Propagate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ShowWindow(m_windowHandle,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info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.nCmdShow);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m_state |=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_State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Started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.hasError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error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.errorInfo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{};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::~Window()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(m_windowCloseListener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!=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EventListenerHandle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::Null())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m_eventSystem-&gt;StopListen&lt;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WindowCloseEvent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&gt;(m_windowCloseListener);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DeleteObject(m_clearColor);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m_backBuffer.Destroy();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(m_windowHandle !=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DestroyWindow(m_windowHandle);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::Clear()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m_backBuffer.Clear(m_clearColor);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::Present()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frontDC = GetDC(m_windowHandle);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m_backBuffer.Present(frontDC);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ReleaseDC(m_windowHandle, frontDC);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::PollEvents()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msg;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while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(PeekMessageW(&amp;msg,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0, 0,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PM_REMOVE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TranslateMessage(&amp;msg);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DispatchMessageW(&amp;msg);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::ChangeTitle(std::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wstring_view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newTitle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SetWindowTextW(m_windowHandle,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newTitle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.data());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LRESULT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::_WndProc(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WM_NCCREATE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CREATESTRUCTW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createStruct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CREATESTRUCTW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SetWindowLongPtrW(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GWLP_USERDAT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A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)createStruct-&gt;lpCreateParams);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DefWindowProcW(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window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*)GetWindowLongPtrW(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GWLP_USERDATA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switch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WM_COMMAND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WindowWMCommandEvent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LOWORD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WM_MOUSEMOVE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(!(window-&gt;m_state &amp;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TrackMouse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))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TRACKMOUSEEVENT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tme{};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tme.cbSize  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sizeof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(tme);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tme.dwFlags 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TME_LEAV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tme.hwndTrack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TrackMouseEvent(&amp;tme);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window-&gt;m_state |=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TrackMouse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window-&gt;m_cursorPos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pos;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WindowCursorMoveEvent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&gt;(window, pos);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WM_MOUSELEAVE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window-&gt;m_state &amp;= ~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TrackMouse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WindowCursorLeaveEvent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&gt;(window);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WM_LBUTTONDOWN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pos,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Left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WM_LBUTTONUP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pos,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Left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WM_RBUTTONDOWN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pos,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Right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WM_RBUTTONUP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pos = {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GET_X_LPARAM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GET_Y_LPARAM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pos,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MouseButton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Right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window-&gt;m_backBuffer.Destroy();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window-&gt;m_backBuffer.Create(window-&gt;m_windowHandle);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WindowResizeEvent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&gt;(window,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{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LOWORD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HIWORD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});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WM_CLOSE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window-&gt;m_eventSystem-&gt;RegisterEvent&lt;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WindowCloseEvent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&gt;(window);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case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WM_DESTROY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PostQuitMessage(0);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break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DefWindowProcW(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msg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lParam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::Create(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hdc = GetDC(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m_hdc = CreateCompatibleDC(hdc);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clientRect;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GetClientRect(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&amp;clientRect);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m_size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clientRect.right - clientRect.left,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clientRect.bottom - clientRect.top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m_bitmap = CreateCompatibleBitmap(hdc, m_size.cx, m_size.cy);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m_oldBitmap 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HBITMAP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)SelectObject(m_hdc, m_bitmap);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ReleaseDC(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hwnd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 hdc);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::Destroy()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(m_hdc !=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SelectObject(m_hdc,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m_oldBitmap);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DeleteDC(m_hdc);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(m_bitmap !=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DeleteObject(m_bitmap);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::Clear(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fillRect = { 0, 0, m_size.cx, m_size.cy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FillRect(m_hdc, &amp;fillRect,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BackB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uffer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::Present(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frontDC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BitBlt(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frontDC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0, 0, m_size.cx, m_size.cy, m_hdc, 0, 0,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SRCCOPY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</w:p>
    <w:p w:rsidR="00B77AC9" w:rsidRDefault="00B77AC9">
      <w:pPr>
        <w:pStyle w:val="1"/>
        <w:rPr>
          <w:rFonts w:ascii="Cascadia Mono" w:eastAsia="Cascadia Mono" w:hAnsi="Cascadia Mono" w:cs="Cascadia Mono"/>
          <w:color w:val="000000"/>
          <w:sz w:val="18"/>
          <w:szCs w:val="18"/>
        </w:rPr>
      </w:pPr>
    </w:p>
    <w:p w:rsidR="00B77AC9" w:rsidRDefault="00D358AF">
      <w:pPr>
        <w:pStyle w:val="1"/>
      </w:pPr>
      <w:r>
        <w:rPr>
          <w:rStyle w:val="1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Editor.h</w:t>
      </w: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D358AF">
      <w:pPr>
        <w:pStyle w:val="1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#ifndef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LAB2_EDITOR_HEADER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#define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LAB2_EDITOR_HEADER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&lt;Framework.h&gt;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&lt;Shape.h&gt;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&lt;EventSystem.h&gt;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&lt;WindowEvent.h&gt;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&lt;array&gt;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&lt;memory&gt;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~IShapeEditor()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{ m_pressedPos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OnMouseRBPressed(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= 0;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GetIntermediate()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GetNewShape()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newShape = m_newShape;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m_newShape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newShape;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m_pressedPos = { -1, -1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m_newShape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IShapeEditor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Editor()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OnMouseRBPressed(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PointEditor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~ITwoPointShapeEditor()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OnMouseRBPressed(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GetIntermediate()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m_hasIntermediate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m_intermediate  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TwoPointShapeEditor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LineEditor();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LineEditor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RectangleEditor();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RectangleEditor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ITwoPointShapeEditor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EllipseEditor();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OnMouseLBPressed(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OnMouseLBReleased(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EllipseEditor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Toolbar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enum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Ellipse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Count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enum class Item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IItem(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box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m_box(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box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m_id(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~IItem()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HitTest(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PtInRect(&amp;m_box,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 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forceHover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OnHover()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OnUnhover()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IsHovered()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m_hovered; 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GetBox()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m_box; 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GetID()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m_id; }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m_hovered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m_id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UINT32_MAX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onHoverColor  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212, 155);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onUnhoverColor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(255,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255, 255);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m_box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{};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Item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Toolbar(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toolbarBox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itemWidth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fillColor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m_toolbarBox(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toolbarBox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m_itemWidth(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itemWidth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m_fillColor(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fillColor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),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m_editor(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~Toolbar()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HitTest(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ResetHoverStates()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OnCursorMove(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OnResize(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windowSize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GetBox()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m_toolbarBox; 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GetItemBoxSize()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LONG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)m_itemWidth, m_toolbarBox.bottom }; 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GetHoveredID()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m_hoveredID; 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GetItem(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m_items[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].get(); }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 GetItem(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m_items[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].get(); }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template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&lt;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typename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ItemType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typename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...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Types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requires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(std::is_base_of_v&lt;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ItemType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&gt;)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SetItem(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Types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&amp;&amp; ...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args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&gt;= 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Count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false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itemBox = {};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itemBox.left  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* m_itemWidth;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itemBox.top    = 0;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itemBox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.right  = 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+ 1) * m_itemWidth;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itemBox.bottom = m_toolbarBox.bottom;</w:t>
      </w:r>
      <w:r>
        <w:br/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m_items[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index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 = std::make_unique&lt;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ItemType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&gt;(itemBox, std::forward&lt;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Types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args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)...);</w:t>
      </w:r>
      <w:r>
        <w:br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m_itemWidth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{};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m_hoveredID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UINT32_MAX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m_fillColor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{};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m_editor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m_toolbarBox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{};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 m_items[(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Count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 = {};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Toolbar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Editor(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*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~Editor();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static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GetMainMenuAsIntResource()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SetCurrentShape(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uint32_t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OnMouseButton(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WindowMouseButtonEvent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&amp;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_CtorI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nitShapeEditors();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_CtorInitEventListeners();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_CtorCreateToolbar();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_EmplaceNewShapeIfExists();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enum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Rect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Ellipse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Count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None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,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m_selectedShapeType =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None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size_t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m_shapeCount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Window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m_window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EventSystem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    m_eventSystem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unique_ptr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Toolbar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&gt;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m_toolbar</w:t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nullptr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IShapeEditor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</w:t>
      </w:r>
      <w:r>
        <w:tab/>
      </w:r>
      <w:r>
        <w:tab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m_shapeEdito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rs[(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_ShapeType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::</w:t>
      </w:r>
      <w:r>
        <w:rPr>
          <w:rStyle w:val="a0"/>
          <w:rFonts w:ascii="Cascadia Mono" w:eastAsia="Cascadia Mono" w:hAnsi="Cascadia Mono" w:cs="Cascadia Mono"/>
          <w:color w:val="2F4F4F"/>
          <w:sz w:val="18"/>
          <w:szCs w:val="18"/>
        </w:rPr>
        <w:t>Count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] = {};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array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&lt;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*, 131&gt;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m_shapes;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Editor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namespace lab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#endif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!LAB2_EDITOR_HEADER</w:t>
      </w:r>
    </w:p>
    <w:p w:rsidR="00B77AC9" w:rsidRDefault="00B77AC9">
      <w:pPr>
        <w:pStyle w:val="1"/>
        <w:rPr>
          <w:rFonts w:ascii="Cascadia Mono" w:eastAsia="Cascadia Mono" w:hAnsi="Cascadia Mono" w:cs="Cascadia Mono"/>
          <w:color w:val="008000"/>
          <w:sz w:val="18"/>
          <w:szCs w:val="18"/>
        </w:rPr>
      </w:pPr>
    </w:p>
    <w:p w:rsidR="00B77AC9" w:rsidRDefault="00D358AF">
      <w:pPr>
        <w:pStyle w:val="1"/>
      </w:pPr>
      <w:r>
        <w:rPr>
          <w:rStyle w:val="10"/>
          <w:rFonts w:ascii="Times New Roman" w:eastAsia="Times New Roman" w:hAnsi="Times New Roman" w:cs="Times New Roman"/>
          <w:b/>
          <w:bCs/>
          <w:sz w:val="28"/>
          <w:szCs w:val="28"/>
        </w:rPr>
        <w:t>Editor.cpp</w:t>
      </w: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77AC9" w:rsidRDefault="00D358AF">
      <w:pPr>
        <w:pStyle w:val="a"/>
        <w:spacing w:before="240" w:after="240"/>
      </w:pPr>
      <w:r>
        <w:t xml:space="preserve">#include &lt;Editor.h&gt; #include &lt;Window.h&gt; #include </w:t>
      </w:r>
      <w:r>
        <w:t>&lt;resource/EditorMainMenu.h&gt;</w:t>
      </w:r>
    </w:p>
    <w:p w:rsidR="00B77AC9" w:rsidRDefault="00D358AF">
      <w:pPr>
        <w:pStyle w:val="a"/>
        <w:spacing w:before="240" w:after="240"/>
      </w:pPr>
      <w:r>
        <w:t xml:space="preserve">#include </w:t>
      </w:r>
    </w:p>
    <w:p w:rsidR="00B77AC9" w:rsidRDefault="00D358AF">
      <w:pPr>
        <w:pStyle w:val="a"/>
        <w:spacing w:before="240" w:after="240"/>
      </w:pPr>
      <w:r>
        <w:t>namespace { std::wstring_view GetShapeName(uint32_t id) noexcept { switch (id) { case IDM_MAIN_MENU_OBJECT_POINT: return L"Точка"; case IDM_MAIN_MENU_OBJECT_LINE: return L"Лінія"; case IDM_MAIN_MENU_OBJECT_RECT: return</w:t>
      </w:r>
      <w:r>
        <w:t xml:space="preserve"> L"Прямокутник"; case IDM_MAIN_MENU_OBJECT_ELLIPSE: return L"Еліпс"; } return L""; }</w:t>
      </w:r>
    </w:p>
    <w:p w:rsidR="00B77AC9" w:rsidRDefault="00D358AF">
      <w:pPr>
        <w:pStyle w:val="a"/>
      </w:pPr>
      <w:r>
        <w:rPr>
          <w:rStyle w:val="a0"/>
          <w:rFonts w:ascii="Consolas" w:eastAsia="Consolas" w:hAnsi="Consolas" w:cs="Consolas"/>
        </w:rPr>
        <w:t>class PointToolbarItem final : public lab::Editor::Toolbar::IItem {</w:t>
      </w:r>
      <w:r>
        <w:br/>
      </w:r>
      <w:r>
        <w:rPr>
          <w:rStyle w:val="a0"/>
          <w:rFonts w:ascii="Consolas" w:eastAsia="Consolas" w:hAnsi="Consolas" w:cs="Consolas"/>
        </w:rPr>
        <w:t>public:</w:t>
      </w:r>
      <w:r>
        <w:br/>
      </w:r>
      <w:r>
        <w:rPr>
          <w:rStyle w:val="a0"/>
          <w:rFonts w:ascii="Consolas" w:eastAsia="Consolas" w:hAnsi="Consolas" w:cs="Consolas"/>
        </w:rPr>
        <w:t xml:space="preserve">    PointToolbarItem(RECT box, uint32_t id, POINT pos, COLORREF color) : IItem(id, box), m_pos(</w:t>
      </w:r>
      <w:r>
        <w:rPr>
          <w:rStyle w:val="a0"/>
          <w:rFonts w:ascii="Consolas" w:eastAsia="Consolas" w:hAnsi="Consolas" w:cs="Consolas"/>
        </w:rPr>
        <w:t>pos), m_color(color)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m_pos.x += box.left;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m_pos.y += box.top;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virtual void Draw(HDC hdc, bool forceHover = false) const override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IItem::Draw(hdc, forceHover);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lab::PointShape(m_pos, m_color).Draw(hdc);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lab::PointShape(POINT{ m_pos.x + 1, m_pos.y }, m_color).Draw(hdc);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lab::PointShape(POINT{ m_pos.x - 1, m_pos.y }, m_color).Draw(hdc);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lab::PointShape(POINT{ m_pos.x, m_pos.y + 1 }, m_color).Draw(hdc);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lab::PointShape(POINT{ </w:t>
      </w:r>
      <w:r>
        <w:rPr>
          <w:rStyle w:val="a0"/>
          <w:rFonts w:ascii="Consolas" w:eastAsia="Consolas" w:hAnsi="Consolas" w:cs="Consolas"/>
        </w:rPr>
        <w:t>m_pos.x, m_pos.y - 1 }, m_color).Draw(hdc);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private:</w:t>
      </w:r>
      <w:r>
        <w:br/>
      </w:r>
      <w:r>
        <w:rPr>
          <w:rStyle w:val="a0"/>
          <w:rFonts w:ascii="Consolas" w:eastAsia="Consolas" w:hAnsi="Consolas" w:cs="Consolas"/>
        </w:rPr>
        <w:t xml:space="preserve">    POINT m_pos;</w:t>
      </w:r>
      <w:r>
        <w:br/>
      </w:r>
      <w:r>
        <w:rPr>
          <w:rStyle w:val="a0"/>
          <w:rFonts w:ascii="Consolas" w:eastAsia="Consolas" w:hAnsi="Consolas" w:cs="Consolas"/>
        </w:rPr>
        <w:t xml:space="preserve">    COLORREF m_color;</w:t>
      </w:r>
      <w:r>
        <w:br/>
      </w:r>
      <w:r>
        <w:rPr>
          <w:rStyle w:val="a0"/>
          <w:rFonts w:ascii="Consolas" w:eastAsia="Consolas" w:hAnsi="Consolas" w:cs="Consolas"/>
        </w:rPr>
        <w:t>}; // class PointToolbarItem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class ShapeToolbarItem final : public lab::Editor::Toolbar::IItem {</w:t>
      </w:r>
      <w:r>
        <w:br/>
      </w:r>
      <w:r>
        <w:rPr>
          <w:rStyle w:val="a0"/>
          <w:rFonts w:ascii="Consolas" w:eastAsia="Consolas" w:hAnsi="Consolas" w:cs="Consolas"/>
        </w:rPr>
        <w:t>public:</w:t>
      </w:r>
      <w:r>
        <w:br/>
      </w:r>
      <w:r>
        <w:rPr>
          <w:rStyle w:val="a0"/>
          <w:rFonts w:ascii="Consolas" w:eastAsia="Consolas" w:hAnsi="Consolas" w:cs="Consolas"/>
        </w:rPr>
        <w:t xml:space="preserve">    template &lt;typename ShapeType&gt;</w:t>
      </w:r>
      <w:r>
        <w:br/>
      </w:r>
      <w:r>
        <w:rPr>
          <w:rStyle w:val="a0"/>
          <w:rFonts w:ascii="Consolas" w:eastAsia="Consolas" w:hAnsi="Consolas" w:cs="Consolas"/>
        </w:rPr>
        <w:t xml:space="preserve">    requires (std</w:t>
      </w:r>
      <w:r>
        <w:rPr>
          <w:rStyle w:val="a0"/>
          <w:rFonts w:ascii="Consolas" w:eastAsia="Consolas" w:hAnsi="Consolas" w:cs="Consolas"/>
        </w:rPr>
        <w:t>::is_base_of_v&lt;lab::IShape, ShapeType&gt;)</w:t>
      </w:r>
      <w:r>
        <w:br/>
      </w:r>
      <w:r>
        <w:rPr>
          <w:rStyle w:val="a0"/>
          <w:rFonts w:ascii="Consolas" w:eastAsia="Consolas" w:hAnsi="Consolas" w:cs="Consolas"/>
        </w:rPr>
        <w:t xml:space="preserve">    ShapeToolbarItem(RECT box, uint32_t id, ShapeType&amp;&amp; shape, void(*onShapeMove)(lab::IShape*, POINT)) : IItem(id, box), m_onShapeMove(onShapeMove)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m_shape = std::make_unique&lt;ShapeType&gt;(std::move(shape));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m_onShapeMove(m_shape.get(), POINT{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.x = m_box.left + m_shape-&gt;GetPos().x,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.y = m_box.top + m_shape-&gt;GetPos().y</w:t>
      </w:r>
      <w:r>
        <w:br/>
      </w:r>
      <w:r>
        <w:rPr>
          <w:rStyle w:val="a0"/>
          <w:rFonts w:ascii="Consolas" w:eastAsia="Consolas" w:hAnsi="Consolas" w:cs="Consolas"/>
        </w:rPr>
        <w:t xml:space="preserve">        });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public:</w:t>
      </w:r>
      <w:r>
        <w:br/>
      </w:r>
      <w:r>
        <w:rPr>
          <w:rStyle w:val="a0"/>
          <w:rFonts w:ascii="Consolas" w:eastAsia="Consolas" w:hAnsi="Consolas" w:cs="Consolas"/>
        </w:rPr>
        <w:t xml:space="preserve">    virtual void Draw(HDC hdc, bool forceHover = false) const override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IIt</w:t>
      </w:r>
      <w:r>
        <w:rPr>
          <w:rStyle w:val="a0"/>
          <w:rFonts w:ascii="Consolas" w:eastAsia="Consolas" w:hAnsi="Consolas" w:cs="Consolas"/>
        </w:rPr>
        <w:t>em::Draw(hdc, forceHover);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m_shape-&gt;Draw(hdc);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private:</w:t>
      </w:r>
      <w:r>
        <w:br/>
      </w:r>
      <w:r>
        <w:rPr>
          <w:rStyle w:val="a0"/>
          <w:rFonts w:ascii="Consolas" w:eastAsia="Consolas" w:hAnsi="Consolas" w:cs="Consolas"/>
        </w:rPr>
        <w:t xml:space="preserve">    void(*m_onShapeMove)(lab::IShape*, POINT) = nullptr;</w:t>
      </w:r>
      <w:r>
        <w:br/>
      </w:r>
      <w:r>
        <w:rPr>
          <w:rStyle w:val="a0"/>
          <w:rFonts w:ascii="Consolas" w:eastAsia="Consolas" w:hAnsi="Consolas" w:cs="Consolas"/>
        </w:rPr>
        <w:t xml:space="preserve">    std::unique_ptr&lt;lab::IShape&gt; m_shape = nullptr;</w:t>
      </w:r>
      <w:r>
        <w:br/>
      </w:r>
      <w:r>
        <w:rPr>
          <w:rStyle w:val="a0"/>
          <w:rFonts w:ascii="Consolas" w:eastAsia="Consolas" w:hAnsi="Consolas" w:cs="Consolas"/>
        </w:rPr>
        <w:t>}; // class ShapeToobarItem</w:t>
      </w:r>
      <w:r>
        <w:br/>
      </w:r>
      <w:r>
        <w:t xml:space="preserve"> </w:t>
      </w:r>
    </w:p>
    <w:p w:rsidR="00B77AC9" w:rsidRDefault="00D358AF">
      <w:pPr>
        <w:pStyle w:val="a"/>
        <w:spacing w:before="240" w:after="240"/>
      </w:pPr>
      <w:r>
        <w:t>}</w:t>
      </w:r>
    </w:p>
    <w:p w:rsidR="00B77AC9" w:rsidRDefault="00D358AF">
      <w:pPr>
        <w:pStyle w:val="a"/>
        <w:spacing w:before="240" w:after="240"/>
      </w:pPr>
      <w:r>
        <w:t>bool lab::Editor::Toolbar::HitTest(POINT poi</w:t>
      </w:r>
      <w:r>
        <w:t>nt) noexcept { if (PtInRect(&amp;m_toolbarBox, point) == false) { return false; } for (uint32_t i = 0; i &lt; (int)Item::Count; ++i) { if (m_items[i] &amp;&amp; m_items[i]-&gt;HitTest(point)) { m_editor-&gt;SetCurrentShape(m_items[i]-&gt;GetID()); return true; } } return true; }</w:t>
      </w:r>
    </w:p>
    <w:p w:rsidR="00B77AC9" w:rsidRDefault="00D358AF">
      <w:pPr>
        <w:pStyle w:val="a"/>
        <w:spacing w:before="240" w:after="240"/>
      </w:pPr>
      <w:r>
        <w:t>void lab::Editor::Toolbar::Draw(HDC hdc) const { RectangleShape fillRect{ POINT{ m_toolbarBox.left, m_toolbarBox.top }, POINT{ m_toolbarBox.right, m_toolbarBox.bottom }, m_fillColor, RGB(0, 0, 0) }; fillRect.Draw(hdc);</w:t>
      </w:r>
    </w:p>
    <w:p w:rsidR="00B77AC9" w:rsidRDefault="00D358AF">
      <w:pPr>
        <w:pStyle w:val="a"/>
      </w:pPr>
      <w:r>
        <w:rPr>
          <w:rStyle w:val="a0"/>
          <w:rFonts w:ascii="Consolas" w:eastAsia="Consolas" w:hAnsi="Consolas" w:cs="Consolas"/>
        </w:rPr>
        <w:t>for (const std::unique_ptr&lt;IItem&gt;&amp; it</w:t>
      </w:r>
      <w:r>
        <w:rPr>
          <w:rStyle w:val="a0"/>
          <w:rFonts w:ascii="Consolas" w:eastAsia="Consolas" w:hAnsi="Consolas" w:cs="Consolas"/>
        </w:rPr>
        <w:t>em : m_items) {</w:t>
      </w:r>
      <w:r>
        <w:br/>
      </w:r>
      <w:r>
        <w:rPr>
          <w:rStyle w:val="a0"/>
          <w:rFonts w:ascii="Consolas" w:eastAsia="Consolas" w:hAnsi="Consolas" w:cs="Consolas"/>
        </w:rPr>
        <w:t xml:space="preserve">    if (!item) continue;</w:t>
      </w:r>
      <w:r>
        <w:br/>
      </w:r>
      <w:r>
        <w:rPr>
          <w:rStyle w:val="a0"/>
          <w:rFonts w:ascii="Consolas" w:eastAsia="Consolas" w:hAnsi="Consolas" w:cs="Consolas"/>
        </w:rPr>
        <w:t xml:space="preserve">    item-&gt;Draw(hdc);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t xml:space="preserve"> </w:t>
      </w:r>
    </w:p>
    <w:p w:rsidR="00B77AC9" w:rsidRDefault="00D358AF">
      <w:pPr>
        <w:pStyle w:val="a"/>
        <w:spacing w:before="240" w:after="240"/>
      </w:pPr>
      <w:r>
        <w:t>}</w:t>
      </w:r>
    </w:p>
    <w:p w:rsidR="00B77AC9" w:rsidRDefault="00D358AF">
      <w:pPr>
        <w:pStyle w:val="a"/>
        <w:spacing w:before="240" w:after="240"/>
      </w:pPr>
      <w:r>
        <w:t>void lab::Editor::Toolbar::ResetHoverStates() noexcept { for (std::unique_ptr&amp; item : m_items) { if (item) { item-&gt;OnUnhover(); } } m_hoveredID = UINT32_MAX; }</w:t>
      </w:r>
    </w:p>
    <w:p w:rsidR="00B77AC9" w:rsidRDefault="00D358AF">
      <w:pPr>
        <w:pStyle w:val="a"/>
        <w:spacing w:before="240" w:after="240"/>
      </w:pPr>
      <w:r>
        <w:t>void lab::Editor::Toolbar::O</w:t>
      </w:r>
      <w:r>
        <w:t>nCursorMove(POINT pos) noexcept { for (uint32_t i = 0; i &lt; (int)Item::Count; ++i) { if (!m_items[i]) { continue; }</w:t>
      </w:r>
    </w:p>
    <w:p w:rsidR="00B77AC9" w:rsidRDefault="00D358AF">
      <w:pPr>
        <w:pStyle w:val="a"/>
      </w:pPr>
      <w:r>
        <w:rPr>
          <w:rStyle w:val="a0"/>
          <w:rFonts w:ascii="Consolas" w:eastAsia="Consolas" w:hAnsi="Consolas" w:cs="Consolas"/>
        </w:rPr>
        <w:t xml:space="preserve">   RECT itemBox = m_items[i]-&gt;GetBox();</w:t>
      </w:r>
      <w:r>
        <w:br/>
      </w:r>
      <w:r>
        <w:rPr>
          <w:rStyle w:val="a0"/>
          <w:rFonts w:ascii="Consolas" w:eastAsia="Consolas" w:hAnsi="Consolas" w:cs="Consolas"/>
        </w:rPr>
        <w:t xml:space="preserve">    if (PtInRect(&amp;itemBox, pos))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m_items[i]-&gt;OnHover();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m_hoveredID = </w:t>
      </w:r>
      <w:r>
        <w:rPr>
          <w:rStyle w:val="a0"/>
          <w:rFonts w:ascii="Consolas" w:eastAsia="Consolas" w:hAnsi="Consolas" w:cs="Consolas"/>
        </w:rPr>
        <w:t>m_items[i]-&gt;GetID();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</w:t>
      </w:r>
      <w:r>
        <w:br/>
      </w:r>
      <w:r>
        <w:rPr>
          <w:rStyle w:val="a0"/>
          <w:rFonts w:ascii="Consolas" w:eastAsia="Consolas" w:hAnsi="Consolas" w:cs="Consolas"/>
        </w:rPr>
        <w:t xml:space="preserve">        for (uint32_t j = i + 1; j &lt; (int)Item::Count; ++j)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m_items[j]-&gt;OnUnhover();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else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m_items[i]-&gt;OnUnhover();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t xml:space="preserve"> </w:t>
      </w:r>
    </w:p>
    <w:p w:rsidR="00B77AC9" w:rsidRDefault="00D358AF">
      <w:pPr>
        <w:pStyle w:val="a"/>
        <w:spacing w:before="240" w:after="240"/>
      </w:pPr>
      <w:r>
        <w:t>}</w:t>
      </w:r>
    </w:p>
    <w:p w:rsidR="00B77AC9" w:rsidRDefault="00D358AF">
      <w:pPr>
        <w:pStyle w:val="a"/>
        <w:spacing w:before="240" w:after="240"/>
      </w:pPr>
      <w:r>
        <w:t xml:space="preserve">void </w:t>
      </w:r>
      <w:r>
        <w:t>lab::Editor::Toolbar::OnResize(SIZE windowSize) noexcept { m_toolbarBox.right = windowSize.cx; }</w:t>
      </w:r>
    </w:p>
    <w:p w:rsidR="00B77AC9" w:rsidRDefault="00D358AF">
      <w:pPr>
        <w:pStyle w:val="a"/>
        <w:spacing w:before="240" w:after="240"/>
      </w:pPr>
      <w:r>
        <w:t>void lab::Editor::Toolbar::IItem::Draw(HDC hdc, bool forceHover) const { if (m_hovered || forceHover) { lab::RectangleShape( POINT{ m_box.left, m_box.top }, PO</w:t>
      </w:r>
      <w:r>
        <w:t>INT(m_box.right, m_box.bottom), this-&gt;onHoverColor, RGB(0, 0, 0) ).Draw(hdc); } }</w:t>
      </w:r>
    </w:p>
    <w:p w:rsidR="00B77AC9" w:rsidRDefault="00D358AF">
      <w:pPr>
        <w:pStyle w:val="a"/>
        <w:spacing w:before="240" w:after="240"/>
      </w:pPr>
      <w:r>
        <w:t>void lab::Editor::Toolbar::IItem::OnHover() noexcept { m_hovered = true; }</w:t>
      </w:r>
    </w:p>
    <w:p w:rsidR="00B77AC9" w:rsidRDefault="00D358AF">
      <w:pPr>
        <w:pStyle w:val="a"/>
        <w:spacing w:before="240" w:after="240"/>
      </w:pPr>
      <w:r>
        <w:t>void lab::Editor::Toolbar::IItem::OnUnhover() noexcept { m_hovered = false; }</w:t>
      </w:r>
    </w:p>
    <w:p w:rsidR="00B77AC9" w:rsidRDefault="00D358AF">
      <w:pPr>
        <w:pStyle w:val="a"/>
        <w:spacing w:before="240" w:after="240"/>
      </w:pPr>
      <w:r>
        <w:t>lab::Editor::Editor(W</w:t>
      </w:r>
      <w:r>
        <w:t>indow* window, EventSystem* eventSystem) : m_window(window), m_eventSystem(eventSystem), m_shapes() { _CtorInitShapeEditors(); _CtorInitEventListeners(); _CtorCreateToolbar(); }</w:t>
      </w:r>
    </w:p>
    <w:p w:rsidR="00B77AC9" w:rsidRDefault="00D358AF">
      <w:pPr>
        <w:pStyle w:val="a"/>
        <w:spacing w:before="240" w:after="240"/>
      </w:pPr>
      <w:r>
        <w:t>lab::Editor::</w:t>
      </w:r>
      <w:r>
        <w:rPr>
          <w:rStyle w:val="a0"/>
          <w:strike/>
        </w:rPr>
        <w:t>Editor() { for (IShape* shape : m_shapes) { shape-&gt;</w:t>
      </w:r>
      <w:r>
        <w:t>IShape(); ::op</w:t>
      </w:r>
      <w:r>
        <w:t>erator delete (shape); }</w:t>
      </w:r>
    </w:p>
    <w:p w:rsidR="00B77AC9" w:rsidRDefault="00D358AF">
      <w:pPr>
        <w:pStyle w:val="a"/>
      </w:pPr>
      <w:r>
        <w:rPr>
          <w:rStyle w:val="a0"/>
          <w:rFonts w:ascii="Consolas" w:eastAsia="Consolas" w:hAnsi="Consolas" w:cs="Consolas"/>
        </w:rPr>
        <w:t>for (IShapeEditor* editor : m_shapeEditors) {</w:t>
      </w:r>
      <w:r>
        <w:br/>
      </w:r>
      <w:r>
        <w:rPr>
          <w:rStyle w:val="a0"/>
          <w:rFonts w:ascii="Consolas" w:eastAsia="Consolas" w:hAnsi="Consolas" w:cs="Consolas"/>
        </w:rPr>
        <w:t xml:space="preserve">    editor-&gt;~IShapeEditor();</w:t>
      </w:r>
      <w:r>
        <w:br/>
      </w:r>
      <w:r>
        <w:rPr>
          <w:rStyle w:val="a0"/>
          <w:rFonts w:ascii="Consolas" w:eastAsia="Consolas" w:hAnsi="Consolas" w:cs="Consolas"/>
        </w:rPr>
        <w:t xml:space="preserve">    ::operator delete(editor);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t xml:space="preserve"> </w:t>
      </w:r>
    </w:p>
    <w:p w:rsidR="00B77AC9" w:rsidRDefault="00D358AF">
      <w:pPr>
        <w:pStyle w:val="a"/>
        <w:spacing w:before="240" w:after="240"/>
      </w:pPr>
      <w:r>
        <w:t>}</w:t>
      </w:r>
    </w:p>
    <w:p w:rsidR="00B77AC9" w:rsidRDefault="00D358AF">
      <w:pPr>
        <w:pStyle w:val="a"/>
        <w:spacing w:before="240" w:after="240"/>
      </w:pPr>
      <w:r>
        <w:t>UINT lab::Editor::GetMainMenuAsIntResource() noexcept { return IDR_EDITOR_MAIN_MENU; }</w:t>
      </w:r>
    </w:p>
    <w:p w:rsidR="00B77AC9" w:rsidRDefault="00D358AF">
      <w:pPr>
        <w:pStyle w:val="a"/>
        <w:spacing w:before="240" w:after="240"/>
      </w:pPr>
      <w:r>
        <w:t>void lab::Editor::SetCurrentShap</w:t>
      </w:r>
      <w:r>
        <w:t>e(uint32_t id) { switch (id) { case IDM_MAIN_MENU_OBJECT_POINT: m_window-&gt;ChangeTitle(L"Lab3 (Поточний об'єкт: точка)"); m_selectedShapeType = _ShapeType::Point; break;</w:t>
      </w:r>
    </w:p>
    <w:p w:rsidR="00B77AC9" w:rsidRDefault="00D358AF">
      <w:pPr>
        <w:pStyle w:val="a"/>
      </w:pPr>
      <w:r>
        <w:rPr>
          <w:rStyle w:val="a0"/>
          <w:rFonts w:ascii="Consolas" w:eastAsia="Consolas" w:hAnsi="Consolas" w:cs="Consolas"/>
        </w:rPr>
        <w:t xml:space="preserve">   case IDM_MAIN_MENU_OBJECT_LINE: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m_window-&gt;ChangeTitle(L"Lab3 (Поточний об'єк</w:t>
      </w:r>
      <w:r>
        <w:rPr>
          <w:rStyle w:val="a0"/>
          <w:rFonts w:ascii="Consolas" w:eastAsia="Consolas" w:hAnsi="Consolas" w:cs="Consolas"/>
        </w:rPr>
        <w:t>т: лінія)");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m_selectedShapeType = _ShapeType::Line;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break;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case IDM_MAIN_MENU_OBJECT_RECT: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m_window-&gt;ChangeTitle(L"Lab3 (Поточний об'єкт: прямокутник)");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m_selectedShapeType = _ShapeType::Rect;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break;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case</w:t>
      </w:r>
      <w:r>
        <w:rPr>
          <w:rStyle w:val="a0"/>
          <w:rFonts w:ascii="Consolas" w:eastAsia="Consolas" w:hAnsi="Consolas" w:cs="Consolas"/>
        </w:rPr>
        <w:t xml:space="preserve"> IDM_MAIN_MENU_OBJECT_ELLIPSE: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m_window-&gt;ChangeTitle(L"Lab3 (Поточний об'єкт: еліпс)");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m_selectedShapeType = _ShapeType::Ellipse;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break;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t xml:space="preserve"> </w:t>
      </w:r>
    </w:p>
    <w:p w:rsidR="00B77AC9" w:rsidRDefault="00D358AF">
      <w:pPr>
        <w:pStyle w:val="a"/>
        <w:spacing w:before="240" w:after="240"/>
      </w:pPr>
      <w:r>
        <w:t>}</w:t>
      </w:r>
    </w:p>
    <w:p w:rsidR="00B77AC9" w:rsidRDefault="00D358AF">
      <w:pPr>
        <w:pStyle w:val="a"/>
        <w:spacing w:before="240" w:after="240"/>
      </w:pPr>
      <w:r>
        <w:t>void lab::Editor::OnMouseButton(const WindowMouseButtonEvent&amp; e) { if (e.GetMouseButton(</w:t>
      </w:r>
      <w:r>
        <w:t>) == MouseButton::Left) { if ((e.IsPressed() &amp;&amp; m_toolbar-&gt;HitTest(e.GetPos())) || m_selectedShapeType == _ShapeType::None) { return; } IShapeEditor* selectedEditor = m_shapeEditors[(int)m_selectedShapeType]; if (e.IsPressed()) selectedEditor-&gt;OnMouseLBPre</w:t>
      </w:r>
      <w:r>
        <w:t>ssed(e.GetPos()); else selectedEditor-&gt;OnMouseLBReleased(e.GetPos()); } else { if (e.IsPressed() &amp;&amp; PtInRect(&amp;m_toolbar-&gt;GetBox(), e.GetPos())) { return; } IShapeEditor* selectedEditor = m_shapeEditors[(int)m_selectedShapeType]; if (e.IsPressed()) selected</w:t>
      </w:r>
      <w:r>
        <w:t>Editor-&gt;OnMouseRBPressed(e.GetPos()); } _EmplaceNewShapeIfExists(); }</w:t>
      </w:r>
    </w:p>
    <w:p w:rsidR="00B77AC9" w:rsidRDefault="00D358AF">
      <w:pPr>
        <w:pStyle w:val="a"/>
        <w:spacing w:before="240" w:after="240"/>
      </w:pPr>
      <w:r>
        <w:t>void lab::Editor::Draw() { HDC hdc = m_window-&gt;GetHDC();</w:t>
      </w:r>
    </w:p>
    <w:p w:rsidR="00B77AC9" w:rsidRDefault="00D358AF">
      <w:pPr>
        <w:pStyle w:val="a"/>
      </w:pPr>
      <w:r>
        <w:rPr>
          <w:rStyle w:val="a0"/>
          <w:rFonts w:ascii="Consolas" w:eastAsia="Consolas" w:hAnsi="Consolas" w:cs="Consolas"/>
        </w:rPr>
        <w:t>for (size_t i = 0; i &lt; m_shapeCount; ++i) {</w:t>
      </w:r>
      <w:r>
        <w:br/>
      </w:r>
      <w:r>
        <w:rPr>
          <w:rStyle w:val="a0"/>
          <w:rFonts w:ascii="Consolas" w:eastAsia="Consolas" w:hAnsi="Consolas" w:cs="Consolas"/>
        </w:rPr>
        <w:t xml:space="preserve">    m_shapes[i]-&gt;Draw(hdc);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if (m_selectedShapeType != _ShapeType::None) {</w:t>
      </w:r>
      <w:r>
        <w:br/>
      </w:r>
      <w:r>
        <w:rPr>
          <w:rStyle w:val="a0"/>
          <w:rFonts w:ascii="Consolas" w:eastAsia="Consolas" w:hAnsi="Consolas" w:cs="Consolas"/>
        </w:rPr>
        <w:t xml:space="preserve">    ISha</w:t>
      </w:r>
      <w:r>
        <w:rPr>
          <w:rStyle w:val="a0"/>
          <w:rFonts w:ascii="Consolas" w:eastAsia="Consolas" w:hAnsi="Consolas" w:cs="Consolas"/>
        </w:rPr>
        <w:t>pe* intermediate = m_shapeEditors[(int)m_selectedShapeType]-&gt;GetIntermediate();</w:t>
      </w:r>
      <w:r>
        <w:br/>
      </w:r>
      <w:r>
        <w:rPr>
          <w:rStyle w:val="a0"/>
          <w:rFonts w:ascii="Consolas" w:eastAsia="Consolas" w:hAnsi="Consolas" w:cs="Consolas"/>
        </w:rPr>
        <w:t xml:space="preserve">    if (intermediate != nullptr)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intermediate-&gt;Draw(hdc);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m_toolbar-&gt;Draw(hdc);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if (m_selectedShapeType != _ShapeType::None) {</w:t>
      </w:r>
      <w:r>
        <w:br/>
      </w:r>
      <w:r>
        <w:rPr>
          <w:rStyle w:val="a0"/>
          <w:rFonts w:ascii="Consolas" w:eastAsia="Consolas" w:hAnsi="Consolas" w:cs="Consolas"/>
        </w:rPr>
        <w:t xml:space="preserve">    </w:t>
      </w:r>
      <w:r>
        <w:rPr>
          <w:rStyle w:val="a0"/>
          <w:rFonts w:ascii="Consolas" w:eastAsia="Consolas" w:hAnsi="Consolas" w:cs="Consolas"/>
        </w:rPr>
        <w:t>Toolbar::IItem* selectedItem = m_toolbar-&gt;GetItem((uint32_t)m_selectedShapeType);</w:t>
      </w:r>
      <w:r>
        <w:br/>
      </w:r>
      <w:r>
        <w:rPr>
          <w:rStyle w:val="a0"/>
          <w:rFonts w:ascii="Consolas" w:eastAsia="Consolas" w:hAnsi="Consolas" w:cs="Consolas"/>
        </w:rPr>
        <w:t xml:space="preserve">    selectedItem-&gt;Draw(hdc, true);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if (m_toolbar-&gt;GetHoveredID() != UINT32_MAX) {</w:t>
      </w:r>
      <w:r>
        <w:br/>
      </w:r>
      <w:r>
        <w:rPr>
          <w:rStyle w:val="a0"/>
          <w:rFonts w:ascii="Consolas" w:eastAsia="Consolas" w:hAnsi="Consolas" w:cs="Consolas"/>
        </w:rPr>
        <w:t xml:space="preserve">    POINT cursorPos = m_window-&gt;GetCursorPos();</w:t>
      </w:r>
      <w:r>
        <w:br/>
      </w:r>
      <w:r>
        <w:rPr>
          <w:rStyle w:val="a0"/>
          <w:rFonts w:ascii="Consolas" w:eastAsia="Consolas" w:hAnsi="Consolas" w:cs="Consolas"/>
        </w:rPr>
        <w:t xml:space="preserve">    std::wstring_view shapeName = GetShape</w:t>
      </w:r>
      <w:r>
        <w:rPr>
          <w:rStyle w:val="a0"/>
          <w:rFonts w:ascii="Consolas" w:eastAsia="Consolas" w:hAnsi="Consolas" w:cs="Consolas"/>
        </w:rPr>
        <w:t>Name(m_toolbar-&gt;GetHoveredID());</w:t>
      </w:r>
      <w:r>
        <w:br/>
      </w:r>
      <w:r>
        <w:rPr>
          <w:rStyle w:val="a0"/>
          <w:rFonts w:ascii="Consolas" w:eastAsia="Consolas" w:hAnsi="Consolas" w:cs="Consolas"/>
        </w:rPr>
        <w:t xml:space="preserve">    TextOutW(hdc, cursorPos.x + 10, cursorPos.y - 10, shapeName.data(), shapeName.size() + 1);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t xml:space="preserve"> </w:t>
      </w:r>
    </w:p>
    <w:p w:rsidR="00B77AC9" w:rsidRDefault="00D358AF">
      <w:pPr>
        <w:pStyle w:val="a"/>
        <w:spacing w:before="240" w:after="240"/>
      </w:pPr>
      <w:r>
        <w:t>}</w:t>
      </w:r>
    </w:p>
    <w:p w:rsidR="00B77AC9" w:rsidRDefault="00D358AF">
      <w:pPr>
        <w:pStyle w:val="a"/>
        <w:spacing w:before="240" w:after="240"/>
      </w:pPr>
      <w:r>
        <w:t>void lab::Editor::_CtorInitShapeEditors() { m_shapeEditors[(int)_ShapeType::Point] = (IShapeEditor*)::operator new(sizeof(</w:t>
      </w:r>
      <w:r>
        <w:t>PointEditor)); m_shapeEditors[(int)_ShapeType::Line] = (IShapeEditor*)::operator new(sizeof(LineEditor)); m_shapeEditors[(int)_ShapeType::Rect] = (IShapeEditor*)::operator new(sizeof(RectangleEditor)); m_shapeEditors[(int)_ShapeType::Ellipse] = (IShapeEdit</w:t>
      </w:r>
      <w:r>
        <w:t>or*)::operator new(sizeof(EllipseEditor));</w:t>
      </w:r>
    </w:p>
    <w:p w:rsidR="00B77AC9" w:rsidRDefault="00D358AF">
      <w:pPr>
        <w:pStyle w:val="a"/>
      </w:pPr>
      <w:r>
        <w:rPr>
          <w:rStyle w:val="a0"/>
          <w:rFonts w:ascii="Consolas" w:eastAsia="Consolas" w:hAnsi="Consolas" w:cs="Consolas"/>
        </w:rPr>
        <w:t>new (m_shapeEditors[(int)_ShapeType::Point])   PointEditor();</w:t>
      </w:r>
      <w:r>
        <w:br/>
      </w:r>
      <w:r>
        <w:rPr>
          <w:rStyle w:val="a0"/>
          <w:rFonts w:ascii="Consolas" w:eastAsia="Consolas" w:hAnsi="Consolas" w:cs="Consolas"/>
        </w:rPr>
        <w:t>new (m_shapeEditors[(int)_ShapeType::Line])    LineEditor();</w:t>
      </w:r>
      <w:r>
        <w:br/>
      </w:r>
      <w:r>
        <w:rPr>
          <w:rStyle w:val="a0"/>
          <w:rFonts w:ascii="Consolas" w:eastAsia="Consolas" w:hAnsi="Consolas" w:cs="Consolas"/>
        </w:rPr>
        <w:t>new (m_shapeEditors[(int)_ShapeType::Rect])    RectangleEditor();</w:t>
      </w:r>
      <w:r>
        <w:br/>
      </w:r>
      <w:r>
        <w:rPr>
          <w:rStyle w:val="a0"/>
          <w:rFonts w:ascii="Consolas" w:eastAsia="Consolas" w:hAnsi="Consolas" w:cs="Consolas"/>
        </w:rPr>
        <w:t>new (m_shapeEditors[(int</w:t>
      </w:r>
      <w:r>
        <w:rPr>
          <w:rStyle w:val="a0"/>
          <w:rFonts w:ascii="Consolas" w:eastAsia="Consolas" w:hAnsi="Consolas" w:cs="Consolas"/>
        </w:rPr>
        <w:t>)_ShapeType::Ellipse]) EllipseEditor();</w:t>
      </w:r>
      <w:r>
        <w:br/>
      </w:r>
      <w:r>
        <w:t xml:space="preserve"> </w:t>
      </w:r>
    </w:p>
    <w:p w:rsidR="00B77AC9" w:rsidRDefault="00D358AF">
      <w:pPr>
        <w:pStyle w:val="a"/>
        <w:spacing w:before="240" w:after="240"/>
      </w:pPr>
      <w:r>
        <w:t>}</w:t>
      </w:r>
    </w:p>
    <w:p w:rsidR="00B77AC9" w:rsidRDefault="00D358AF">
      <w:pPr>
        <w:pStyle w:val="a"/>
        <w:spacing w:before="240" w:after="240"/>
      </w:pPr>
      <w:r>
        <w:t>void lab::Editor::_CtorInitEventListeners() { (void)m_eventSystem-&gt;StartListen(this, [](void* ctx, const WindowWMCommandEvent&amp; e) -&gt; EventResult { Editor* editor = (Editor*)ctx; editor-&gt;SetCurrentShape(e.GetLOWOR</w:t>
      </w:r>
      <w:r>
        <w:t>D()); return EventResult::Propagate; } );</w:t>
      </w:r>
    </w:p>
    <w:p w:rsidR="00B77AC9" w:rsidRDefault="00D358AF">
      <w:pPr>
        <w:pStyle w:val="a"/>
      </w:pPr>
      <w:r>
        <w:rPr>
          <w:rStyle w:val="a0"/>
          <w:rFonts w:ascii="Consolas" w:eastAsia="Consolas" w:hAnsi="Consolas" w:cs="Consolas"/>
        </w:rPr>
        <w:t>(void)m_eventSystem-&gt;StartListen&lt;WindowMouseButtonEvent&gt;(this,</w:t>
      </w:r>
      <w:r>
        <w:br/>
      </w:r>
      <w:r>
        <w:rPr>
          <w:rStyle w:val="a0"/>
          <w:rFonts w:ascii="Consolas" w:eastAsia="Consolas" w:hAnsi="Consolas" w:cs="Consolas"/>
        </w:rPr>
        <w:t xml:space="preserve">    [](void* ctx, const WindowMouseButtonEvent&amp; e) -&gt; EventResult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Editor* editor = (Editor*)ctx;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editor-&gt;OnMouseButton(e);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re</w:t>
      </w:r>
      <w:r>
        <w:rPr>
          <w:rStyle w:val="a0"/>
          <w:rFonts w:ascii="Consolas" w:eastAsia="Consolas" w:hAnsi="Consolas" w:cs="Consolas"/>
        </w:rPr>
        <w:t>turn EventResult::Propagate;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>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(void)m_eventSystem-&gt;StartListen&lt;WindowCursorMoveEvent&gt;(this,</w:t>
      </w:r>
      <w:r>
        <w:br/>
      </w:r>
      <w:r>
        <w:rPr>
          <w:rStyle w:val="a0"/>
          <w:rFonts w:ascii="Consolas" w:eastAsia="Consolas" w:hAnsi="Consolas" w:cs="Consolas"/>
        </w:rPr>
        <w:t xml:space="preserve">    [](void* ctx, const WindowCursorMoveEvent&amp; e) -&gt; EventResult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Editor* editor = (Editor*)ctx;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RECT toolbarBox = editor-&gt;</w:t>
      </w:r>
      <w:r>
        <w:rPr>
          <w:rStyle w:val="a0"/>
          <w:rFonts w:ascii="Consolas" w:eastAsia="Consolas" w:hAnsi="Consolas" w:cs="Consolas"/>
        </w:rPr>
        <w:t>m_toolbar-&gt;GetBox();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if (PtInRect(&amp;toolbarBox, e.GetPos()))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    editor-&gt;m_toolbar-&gt;OnCursorMove(e.GetPos());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    return EventResult::Propagate;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else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    editor-&gt;m_toolbar-&gt;ResetH</w:t>
      </w:r>
      <w:r>
        <w:rPr>
          <w:rStyle w:val="a0"/>
          <w:rFonts w:ascii="Consolas" w:eastAsia="Consolas" w:hAnsi="Consolas" w:cs="Consolas"/>
        </w:rPr>
        <w:t>overStates();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    }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if (editor-&gt;m_selectedShapeType == _ShapeType::None)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return EventResult::Propagate;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    IShapeEditor* selectedEditor = editor-&gt;m_shapeEditors[(int)editor-&gt;m_selectedShapeType];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</w:t>
      </w:r>
      <w:r>
        <w:rPr>
          <w:rStyle w:val="a0"/>
          <w:rFonts w:ascii="Consolas" w:eastAsia="Consolas" w:hAnsi="Consolas" w:cs="Consolas"/>
        </w:rPr>
        <w:t xml:space="preserve">     selectedEditor-&gt;OnCursorMove(e.GetPos());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editor-&gt;_EmplaceNewShapeIfExists();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return EventResult::Propagate;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>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(void)m_eventSystem-&gt;StartListen&lt;WindowCursorLeaveEvent&gt;(this,</w:t>
      </w:r>
      <w:r>
        <w:br/>
      </w:r>
      <w:r>
        <w:rPr>
          <w:rStyle w:val="a0"/>
          <w:rFonts w:ascii="Consolas" w:eastAsia="Consolas" w:hAnsi="Consolas" w:cs="Consolas"/>
        </w:rPr>
        <w:t xml:space="preserve">    [](void* ctx, const WindowCursorLeaveEvent&amp; e) -&gt; EventResult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Editor* editor = (Editor*)ctx;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editor-&gt;m_toolbar-&gt;ResetHoverStates();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return EventResult::Propagate;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>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(void)m_eventSystem-&gt;StartListen&lt;WindowResizeEvent&gt;(this,</w:t>
      </w:r>
      <w:r>
        <w:br/>
      </w:r>
      <w:r>
        <w:rPr>
          <w:rStyle w:val="a0"/>
          <w:rFonts w:ascii="Consolas" w:eastAsia="Consolas" w:hAnsi="Consolas" w:cs="Consolas"/>
        </w:rPr>
        <w:t xml:space="preserve">    [](void* ctx, const WindowResizeEvent&amp; e) -&gt; EventResult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Editor* editor = (Editor*)ctx;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editor-&gt;m_toolbar-&gt;OnResize(e.GetSize());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return EventResult::Propagat</w:t>
      </w:r>
      <w:r>
        <w:rPr>
          <w:rStyle w:val="a0"/>
          <w:rFonts w:ascii="Consolas" w:eastAsia="Consolas" w:hAnsi="Consolas" w:cs="Consolas"/>
        </w:rPr>
        <w:t>e;</w:t>
      </w:r>
      <w:r>
        <w:br/>
      </w:r>
      <w:r>
        <w:rPr>
          <w:rStyle w:val="a0"/>
          <w:rFonts w:ascii="Consolas" w:eastAsia="Consolas" w:hAnsi="Consolas" w:cs="Consolas"/>
        </w:rPr>
        <w:t xml:space="preserve">    }</w:t>
      </w:r>
      <w:r>
        <w:br/>
      </w:r>
      <w:r>
        <w:rPr>
          <w:rStyle w:val="a0"/>
          <w:rFonts w:ascii="Consolas" w:eastAsia="Consolas" w:hAnsi="Consolas" w:cs="Consolas"/>
        </w:rPr>
        <w:t>);</w:t>
      </w:r>
      <w:r>
        <w:br/>
      </w:r>
      <w:r>
        <w:t xml:space="preserve"> </w:t>
      </w:r>
    </w:p>
    <w:p w:rsidR="00B77AC9" w:rsidRDefault="00D358AF">
      <w:pPr>
        <w:pStyle w:val="a"/>
        <w:spacing w:before="240" w:after="240"/>
      </w:pPr>
      <w:r>
        <w:t>}</w:t>
      </w:r>
    </w:p>
    <w:p w:rsidR="00B77AC9" w:rsidRDefault="00D358AF">
      <w:pPr>
        <w:pStyle w:val="a"/>
        <w:spacing w:before="240" w:after="240"/>
      </w:pPr>
      <w:r>
        <w:t>void lab::Editor::_CtorCreateToolbar() { uint32_t itemWidth = 48;</w:t>
      </w:r>
    </w:p>
    <w:p w:rsidR="00B77AC9" w:rsidRDefault="00D358AF">
      <w:pPr>
        <w:pStyle w:val="a"/>
      </w:pPr>
      <w:r>
        <w:rPr>
          <w:rStyle w:val="a0"/>
          <w:rFonts w:ascii="Consolas" w:eastAsia="Consolas" w:hAnsi="Consolas" w:cs="Consolas"/>
        </w:rPr>
        <w:t>m_toolbar = std::make_unique&lt;Toolbar&gt;(this,</w:t>
      </w:r>
      <w:r>
        <w:br/>
      </w:r>
      <w:r>
        <w:rPr>
          <w:rStyle w:val="a0"/>
          <w:rFonts w:ascii="Consolas" w:eastAsia="Consolas" w:hAnsi="Consolas" w:cs="Consolas"/>
        </w:rPr>
        <w:t xml:space="preserve">    RECT{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.left   = 0,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.top    = 0,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.right  = m_window-&gt;GetSize().cx,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.bottom = (LONG)itemWidth</w:t>
      </w:r>
      <w:r>
        <w:br/>
      </w:r>
      <w:r>
        <w:rPr>
          <w:rStyle w:val="a0"/>
          <w:rFonts w:ascii="Consolas" w:eastAsia="Consolas" w:hAnsi="Consolas" w:cs="Consolas"/>
        </w:rPr>
        <w:t xml:space="preserve">  </w:t>
      </w:r>
      <w:r>
        <w:rPr>
          <w:rStyle w:val="a0"/>
          <w:rFonts w:ascii="Consolas" w:eastAsia="Consolas" w:hAnsi="Consolas" w:cs="Consolas"/>
        </w:rPr>
        <w:t xml:space="preserve">  },</w:t>
      </w:r>
      <w:r>
        <w:br/>
      </w:r>
      <w:r>
        <w:rPr>
          <w:rStyle w:val="a0"/>
          <w:rFonts w:ascii="Consolas" w:eastAsia="Consolas" w:hAnsi="Consolas" w:cs="Consolas"/>
        </w:rPr>
        <w:t xml:space="preserve">    itemWidth, RGB(255, 255, 255));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SIZE itemBoxSize = m_toolbar-&gt;GetItemBoxSize();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>{</w:t>
      </w:r>
      <w:r>
        <w:br/>
      </w:r>
      <w:r>
        <w:rPr>
          <w:rStyle w:val="a0"/>
          <w:rFonts w:ascii="Consolas" w:eastAsia="Consolas" w:hAnsi="Consolas" w:cs="Consolas"/>
        </w:rPr>
        <w:t xml:space="preserve">    POINT relativePos = { (LONG)(itemBoxSize.cx / 2), (LONG)(itemBoxSize.cy / 2) };</w:t>
      </w:r>
      <w:r>
        <w:br/>
      </w:r>
      <w:r>
        <w:rPr>
          <w:rStyle w:val="a0"/>
          <w:rFonts w:ascii="Consolas" w:eastAsia="Consolas" w:hAnsi="Consolas" w:cs="Consolas"/>
        </w:rPr>
        <w:t xml:space="preserve">    m_toolbar-&gt;SetItem&lt;PointToolbarItem&gt;((int)_ShapeType::Point, IDM_MAIN_MENU_</w:t>
      </w:r>
      <w:r>
        <w:rPr>
          <w:rStyle w:val="a0"/>
          <w:rFonts w:ascii="Consolas" w:eastAsia="Consolas" w:hAnsi="Consolas" w:cs="Consolas"/>
        </w:rPr>
        <w:t>OBJECT_POINT, relativePos, RGB(30, 30, 30));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{</w:t>
      </w:r>
      <w:r>
        <w:br/>
      </w:r>
      <w:r>
        <w:rPr>
          <w:rStyle w:val="a0"/>
          <w:rFonts w:ascii="Consolas" w:eastAsia="Consolas" w:hAnsi="Consolas" w:cs="Consolas"/>
        </w:rPr>
        <w:t xml:space="preserve">    uint32_t lineLength = itemBoxSize.cx / 2;</w:t>
      </w:r>
      <w:r>
        <w:br/>
      </w:r>
      <w:r>
        <w:rPr>
          <w:rStyle w:val="a0"/>
          <w:rFonts w:ascii="Consolas" w:eastAsia="Consolas" w:hAnsi="Consolas" w:cs="Consolas"/>
        </w:rPr>
        <w:t xml:space="preserve">    POINT relativePos = { (LONG)((itemBoxSize.cx - lineLength) / 2), (LONG)(itemBoxSize.cy / 2) };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LineShape line{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relativePos,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POINT{ (LONG</w:t>
      </w:r>
      <w:r>
        <w:rPr>
          <w:rStyle w:val="a0"/>
          <w:rFonts w:ascii="Consolas" w:eastAsia="Consolas" w:hAnsi="Consolas" w:cs="Consolas"/>
        </w:rPr>
        <w:t>)(relativePos.x + lineLength), relativePos.y },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RGB(30, 30, 30)</w:t>
      </w:r>
      <w:r>
        <w:br/>
      </w:r>
      <w:r>
        <w:rPr>
          <w:rStyle w:val="a0"/>
          <w:rFonts w:ascii="Consolas" w:eastAsia="Consolas" w:hAnsi="Consolas" w:cs="Consolas"/>
        </w:rPr>
        <w:t xml:space="preserve">    };</w:t>
      </w:r>
      <w:r>
        <w:br/>
      </w:r>
      <w:r>
        <w:rPr>
          <w:rStyle w:val="a0"/>
          <w:rFonts w:ascii="Consolas" w:eastAsia="Consolas" w:hAnsi="Consolas" w:cs="Consolas"/>
        </w:rPr>
        <w:t xml:space="preserve">    m_toolbar-&gt;SetItem&lt;ShapeToolbarItem&gt;((int)_ShapeType::Line, IDM_MAIN_MENU_OBJECT_LINE, std::move(line),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[](IShape* shape, POINT newPos) -&gt; void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LineSha</w:t>
      </w:r>
      <w:r>
        <w:rPr>
          <w:rStyle w:val="a0"/>
          <w:rFonts w:ascii="Consolas" w:eastAsia="Consolas" w:hAnsi="Consolas" w:cs="Consolas"/>
        </w:rPr>
        <w:t>pe* line = (LineShape*)shape;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SIZE delta = line-&gt;GetDelta();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    line-&gt;SetPos(newPos);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line-&gt;SetTo(POINT{ newPos.x + delta.cx, newPos.y + delta.cy });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{</w:t>
      </w:r>
      <w:r>
        <w:br/>
      </w:r>
      <w:r>
        <w:rPr>
          <w:rStyle w:val="a0"/>
          <w:rFonts w:ascii="Consolas" w:eastAsia="Consolas" w:hAnsi="Consolas" w:cs="Consolas"/>
        </w:rPr>
        <w:t xml:space="preserve">    SIZE rectSize = { itemBoxSize.cx / 2, </w:t>
      </w:r>
      <w:r>
        <w:rPr>
          <w:rStyle w:val="a0"/>
          <w:rFonts w:ascii="Consolas" w:eastAsia="Consolas" w:hAnsi="Consolas" w:cs="Consolas"/>
        </w:rPr>
        <w:t>itemBoxSize.cy / 2 };</w:t>
      </w:r>
      <w:r>
        <w:br/>
      </w:r>
      <w:r>
        <w:rPr>
          <w:rStyle w:val="a0"/>
          <w:rFonts w:ascii="Consolas" w:eastAsia="Consolas" w:hAnsi="Consolas" w:cs="Consolas"/>
        </w:rPr>
        <w:t xml:space="preserve">    POINT relativePos = { (itemBoxSize.cx - rectSize.cx) / 2, (itemBoxSize.cy - rectSize.cx) / 2 };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RectangleShape rect{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relativePos,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POINT { relativePos.x + rectSize.cx, relativePos.y + rectSize.cy },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RGB</w:t>
      </w:r>
      <w:r>
        <w:rPr>
          <w:rStyle w:val="a0"/>
          <w:rFonts w:ascii="Consolas" w:eastAsia="Consolas" w:hAnsi="Consolas" w:cs="Consolas"/>
        </w:rPr>
        <w:t>(255, 255, 255), RGB(30, 30, 30)</w:t>
      </w:r>
      <w:r>
        <w:br/>
      </w:r>
      <w:r>
        <w:rPr>
          <w:rStyle w:val="a0"/>
          <w:rFonts w:ascii="Consolas" w:eastAsia="Consolas" w:hAnsi="Consolas" w:cs="Consolas"/>
        </w:rPr>
        <w:t xml:space="preserve">    };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m_toolbar-&gt;SetItem&lt;ShapeToolbarItem&gt;((int)_ShapeType::Rect, IDM_MAIN_MENU_OBJECT_RECT, std::move(rect),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[](IShape* shape, POINT newPos) -&gt; void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RectangleShape* rect = (RectangleShape*)shape</w:t>
      </w:r>
      <w:r>
        <w:rPr>
          <w:rStyle w:val="a0"/>
          <w:rFonts w:ascii="Consolas" w:eastAsia="Consolas" w:hAnsi="Consolas" w:cs="Consolas"/>
        </w:rPr>
        <w:t>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SIZE rectSize = rect-&gt;GetSize();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    rect-&gt;SetPos(newPos);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rect-&gt;SetRightBottom(POINT{ newPos.x + rectSize.cx, newPos.y + rectSize.cy });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{</w:t>
      </w:r>
      <w:r>
        <w:br/>
      </w:r>
      <w:r>
        <w:rPr>
          <w:rStyle w:val="a0"/>
          <w:rFonts w:ascii="Consolas" w:eastAsia="Consolas" w:hAnsi="Consolas" w:cs="Consolas"/>
        </w:rPr>
        <w:t xml:space="preserve">    SIZE diameters = { itemBoxSize.cx / 2, itemBoxSize.cy / 2 </w:t>
      </w:r>
      <w:r>
        <w:rPr>
          <w:rStyle w:val="a0"/>
          <w:rFonts w:ascii="Consolas" w:eastAsia="Consolas" w:hAnsi="Consolas" w:cs="Consolas"/>
        </w:rPr>
        <w:t>};</w:t>
      </w:r>
      <w:r>
        <w:br/>
      </w:r>
      <w:r>
        <w:rPr>
          <w:rStyle w:val="a0"/>
          <w:rFonts w:ascii="Consolas" w:eastAsia="Consolas" w:hAnsi="Consolas" w:cs="Consolas"/>
        </w:rPr>
        <w:t xml:space="preserve">    POINT relativePos = { (itemBoxSize.cx - diameters.cx) / 2, (itemBoxSize.cy - diameters.cx) / 2 };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EllipseShape ellipse{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relativePos,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POINT { relativePos.x + diameters.cx, relativePos.y + diameters.cy },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RGB(255, 255, 255</w:t>
      </w:r>
      <w:r>
        <w:rPr>
          <w:rStyle w:val="a0"/>
          <w:rFonts w:ascii="Consolas" w:eastAsia="Consolas" w:hAnsi="Consolas" w:cs="Consolas"/>
        </w:rPr>
        <w:t>), RGB(30, 30, 30)</w:t>
      </w:r>
      <w:r>
        <w:br/>
      </w:r>
      <w:r>
        <w:rPr>
          <w:rStyle w:val="a0"/>
          <w:rFonts w:ascii="Consolas" w:eastAsia="Consolas" w:hAnsi="Consolas" w:cs="Consolas"/>
        </w:rPr>
        <w:t xml:space="preserve">    };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m_toolbar-&gt;SetItem&lt;ShapeToolbarItem&gt;((int)_ShapeType::Ellipse, IDM_MAIN_MENU_OBJECT_ELLIPSE, std::move(ellipse),</w:t>
      </w:r>
      <w:r>
        <w:br/>
      </w:r>
      <w:r>
        <w:rPr>
          <w:rStyle w:val="a0"/>
          <w:rFonts w:ascii="Consolas" w:eastAsia="Consolas" w:hAnsi="Consolas" w:cs="Consolas"/>
        </w:rPr>
        <w:t xml:space="preserve">        [](IShape* shape, POINT newPos) -&gt; void {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EllipseShape* ellipse = (EllipseShape*)shape;</w:t>
      </w:r>
      <w:r>
        <w:br/>
      </w:r>
      <w:r>
        <w:rPr>
          <w:rStyle w:val="a0"/>
          <w:rFonts w:ascii="Consolas" w:eastAsia="Consolas" w:hAnsi="Consolas" w:cs="Consolas"/>
        </w:rPr>
        <w:t xml:space="preserve">    </w:t>
      </w:r>
      <w:r>
        <w:rPr>
          <w:rStyle w:val="a0"/>
          <w:rFonts w:ascii="Consolas" w:eastAsia="Consolas" w:hAnsi="Consolas" w:cs="Consolas"/>
        </w:rPr>
        <w:t xml:space="preserve">        SIZE rectSize = ellipse-&gt;GetDiameters();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        ellipse-&gt;SetPos(newPos);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    ellipse-&gt;SetRightBottom(POINT{ newPos.x + rectSize.cx, newPos.y + rectSize.cy });</w:t>
      </w:r>
      <w:r>
        <w:br/>
      </w:r>
      <w:r>
        <w:rPr>
          <w:rStyle w:val="a0"/>
          <w:rFonts w:ascii="Consolas" w:eastAsia="Consolas" w:hAnsi="Consolas" w:cs="Consolas"/>
        </w:rPr>
        <w:t xml:space="preserve">        }</w:t>
      </w:r>
      <w:r>
        <w:br/>
      </w:r>
      <w:r>
        <w:rPr>
          <w:rStyle w:val="a0"/>
          <w:rFonts w:ascii="Consolas" w:eastAsia="Consolas" w:hAnsi="Consolas" w:cs="Consolas"/>
        </w:rPr>
        <w:t xml:space="preserve">    );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t xml:space="preserve"> </w:t>
      </w:r>
    </w:p>
    <w:p w:rsidR="00B77AC9" w:rsidRDefault="00D358AF">
      <w:pPr>
        <w:pStyle w:val="a"/>
        <w:spacing w:before="240" w:after="240"/>
      </w:pPr>
      <w:r>
        <w:t>}</w:t>
      </w:r>
    </w:p>
    <w:p w:rsidR="00B77AC9" w:rsidRDefault="00D358AF">
      <w:pPr>
        <w:pStyle w:val="a"/>
        <w:spacing w:before="240" w:after="240"/>
      </w:pPr>
      <w:r>
        <w:t>void lab::Editor::_EmplaceNewShapeIfExists() { IShap</w:t>
      </w:r>
      <w:r>
        <w:t>e* newShape = m_shapeEditors[(int)m_selectedShapeType]-&gt;GetNewShape(); if (newShape != nullptr &amp;&amp; m_shapeCount &lt; m_shapes.size()) { m_shapes[m_shapeCount] = newShape; ++m_shapeCount; return; } if (newShape != nullptr) { newShape-&gt;~IShape(); ::operator dele</w:t>
      </w:r>
      <w:r>
        <w:t>te(newShape); } }</w:t>
      </w:r>
    </w:p>
    <w:p w:rsidR="00B77AC9" w:rsidRDefault="00D358AF">
      <w:pPr>
        <w:pStyle w:val="a"/>
        <w:spacing w:before="240" w:after="240"/>
      </w:pPr>
      <w:r>
        <w:t>void lab::PointEditor::OnMouseLBReleased(POINT pos) { m_pressedPos = { -1, -1 };</w:t>
      </w:r>
    </w:p>
    <w:p w:rsidR="00B77AC9" w:rsidRDefault="00D358AF">
      <w:pPr>
        <w:pStyle w:val="a"/>
      </w:pPr>
      <w:r>
        <w:rPr>
          <w:rStyle w:val="a0"/>
          <w:rFonts w:ascii="Consolas" w:eastAsia="Consolas" w:hAnsi="Consolas" w:cs="Consolas"/>
        </w:rPr>
        <w:t>PointShape* point = (PointShape*)::operator new(sizeof(PointShape));</w:t>
      </w:r>
      <w:r>
        <w:br/>
      </w:r>
      <w:r>
        <w:rPr>
          <w:rStyle w:val="a0"/>
          <w:rFonts w:ascii="Consolas" w:eastAsia="Consolas" w:hAnsi="Consolas" w:cs="Consolas"/>
        </w:rPr>
        <w:t>new (point) PointShape(pos, RGB(255, 0, 0));</w:t>
      </w:r>
      <w:r>
        <w:br/>
      </w:r>
      <w:r>
        <w:rPr>
          <w:rStyle w:val="a0"/>
          <w:rFonts w:ascii="Consolas" w:eastAsia="Consolas" w:hAnsi="Consolas" w:cs="Consolas"/>
        </w:rPr>
        <w:t>m_newShape = point;</w:t>
      </w:r>
      <w:r>
        <w:br/>
      </w:r>
      <w:r>
        <w:t xml:space="preserve"> </w:t>
      </w:r>
    </w:p>
    <w:p w:rsidR="00B77AC9" w:rsidRDefault="00D358AF">
      <w:pPr>
        <w:pStyle w:val="a"/>
        <w:spacing w:before="240" w:after="240"/>
      </w:pPr>
      <w:r>
        <w:t>}</w:t>
      </w:r>
    </w:p>
    <w:p w:rsidR="00B77AC9" w:rsidRDefault="00D358AF">
      <w:pPr>
        <w:pStyle w:val="a"/>
        <w:spacing w:before="240" w:after="240"/>
      </w:pPr>
      <w:r>
        <w:t xml:space="preserve">void </w:t>
      </w:r>
      <w:r>
        <w:t>lab::PointEditor::OnCursorMove(POINT pos) { if (m_pressedPos.x != -1) { PointShape* point = (PointShape*)::operator new(sizeof(PointShape)); new (point) PointShape(pos, RGB(0, 0, 255)); m_newShape = point; } }</w:t>
      </w:r>
    </w:p>
    <w:p w:rsidR="00B77AC9" w:rsidRDefault="00D358AF">
      <w:pPr>
        <w:pStyle w:val="a"/>
        <w:spacing w:before="240" w:after="240"/>
      </w:pPr>
      <w:r>
        <w:t>lab::ITwoPointShapeEditor::</w:t>
      </w:r>
      <w:r>
        <w:rPr>
          <w:rStyle w:val="a0"/>
          <w:strike/>
        </w:rPr>
        <w:t>ITwoPointShapeEdito</w:t>
      </w:r>
      <w:r>
        <w:rPr>
          <w:rStyle w:val="a0"/>
          <w:strike/>
        </w:rPr>
        <w:t>r() { if (m_intermediate != nullptr) { m_intermediate-&gt;</w:t>
      </w:r>
      <w:r>
        <w:t>IShape(); ::operator delete(m_intermediate); } }</w:t>
      </w:r>
    </w:p>
    <w:p w:rsidR="00B77AC9" w:rsidRDefault="00D358AF">
      <w:pPr>
        <w:pStyle w:val="a"/>
        <w:spacing w:before="240" w:after="240"/>
      </w:pPr>
      <w:r>
        <w:t>void lab::ITwoPointShapeEditor::OnMouseLBPressed(POINT pos) { IShapeEditor::OnMouseLBPressed(pos); m_hasIntermediate = true; }</w:t>
      </w:r>
    </w:p>
    <w:p w:rsidR="00B77AC9" w:rsidRDefault="00D358AF">
      <w:pPr>
        <w:pStyle w:val="a"/>
        <w:spacing w:before="240" w:after="240"/>
      </w:pPr>
      <w:r>
        <w:t>void lab::ITwoPointShapeE</w:t>
      </w:r>
      <w:r>
        <w:t>ditor::OnMouseRBPressed(POINT pos) { m_hasIntermediate = false; }</w:t>
      </w:r>
    </w:p>
    <w:p w:rsidR="00B77AC9" w:rsidRDefault="00D358AF">
      <w:pPr>
        <w:pStyle w:val="a"/>
        <w:spacing w:before="240" w:after="240"/>
      </w:pPr>
      <w:r>
        <w:t>lab::IShape* lab::ITwoPointShapeEditor::GetIntermediate() const noexcept { return m_hasIntermediate ? m_intermediate : nullptr; }</w:t>
      </w:r>
    </w:p>
    <w:p w:rsidR="00B77AC9" w:rsidRDefault="00D358AF">
      <w:pPr>
        <w:pStyle w:val="a"/>
        <w:spacing w:before="240" w:after="240"/>
      </w:pPr>
      <w:r>
        <w:t xml:space="preserve">// </w:t>
      </w:r>
      <w:r>
        <w:t>------------------------------------------------- LineEditor -------------------------------------------------</w:t>
      </w:r>
    </w:p>
    <w:p w:rsidR="00B77AC9" w:rsidRDefault="00D358AF">
      <w:pPr>
        <w:pStyle w:val="a"/>
        <w:spacing w:before="240" w:after="240"/>
      </w:pPr>
      <w:r>
        <w:t>lab::LineEditor::LineEditor() { m_intermediate = (LineShape*)::operator new(sizeof(LineShape)); new (m_intermediate) LineShape({ 0, 0 }, { 0, 0 }</w:t>
      </w:r>
      <w:r>
        <w:t>, RGB(0, 0, 0)); ((LineShape*)m_intermediate)-&gt;SetOutlineStyle(PS_DASH); }</w:t>
      </w:r>
    </w:p>
    <w:p w:rsidR="00B77AC9" w:rsidRDefault="00D358AF">
      <w:pPr>
        <w:pStyle w:val="a"/>
        <w:spacing w:before="240" w:after="240"/>
      </w:pPr>
      <w:r>
        <w:t>void lab::LineEditor::OnMouseLBPressed(POINT pos) { ITwoPointShapeEditor::OnMouseLBPressed(pos); ((LineShape*)m_intermediate)-&gt;SetPoints(pos, pos); }</w:t>
      </w:r>
    </w:p>
    <w:p w:rsidR="00B77AC9" w:rsidRDefault="00D358AF">
      <w:pPr>
        <w:pStyle w:val="a"/>
        <w:spacing w:before="240" w:after="240"/>
      </w:pPr>
      <w:r>
        <w:t>void lab::LineEditor::OnMouseLB</w:t>
      </w:r>
      <w:r>
        <w:t>Released(POINT pos) { if (m_hasIntermediate &amp;&amp; pos.x - m_pressedPos.x != 0 &amp;&amp; pos.y - m_pressedPos.y != 0) { LineShape* line = (LineShape*)::operator new(sizeof(LineShape)); new (line) LineShape(m_pressedPos, pos, RGB(0, 0, 0)); m_newShape = line; } m_hasI</w:t>
      </w:r>
      <w:r>
        <w:t>ntermediate = false; }</w:t>
      </w:r>
    </w:p>
    <w:p w:rsidR="00B77AC9" w:rsidRDefault="00D358AF">
      <w:pPr>
        <w:pStyle w:val="a"/>
        <w:spacing w:before="240" w:after="240"/>
      </w:pPr>
      <w:r>
        <w:t>void lab::LineEditor::OnCursorMove(POINT pos) { if (m_hasIntermediate) { ((LineShape*)m_intermediate)-&gt;SetTo(pos); } }</w:t>
      </w:r>
    </w:p>
    <w:p w:rsidR="00B77AC9" w:rsidRDefault="00D358AF">
      <w:pPr>
        <w:pStyle w:val="a"/>
        <w:spacing w:before="240" w:after="240"/>
      </w:pPr>
      <w:r>
        <w:t>// ----------------------------------------------- RectangleEditor -----------------------------------------------</w:t>
      </w:r>
    </w:p>
    <w:p w:rsidR="00B77AC9" w:rsidRDefault="00D358AF">
      <w:pPr>
        <w:pStyle w:val="a"/>
        <w:spacing w:before="240" w:after="240"/>
      </w:pPr>
      <w:r>
        <w:t>lab::RectangleEditor::RectangleEditor() { m_intermediate = (RectangleShape*)::operator new(sizeof(RectangleShape)); new (m_intermediate) RectangleShape({ 0, 0 }, { 0, 0 }, RGB(255, 255, 255), RGB(0, 0, 0)); m_intermediate-&gt;SetOutlineStyle(PS_DASH); ((Rect</w:t>
      </w:r>
      <w:r>
        <w:t>angleShape*)m_intermediate)-&gt;MakeTransparent(); }</w:t>
      </w:r>
    </w:p>
    <w:p w:rsidR="00B77AC9" w:rsidRDefault="00D358AF">
      <w:pPr>
        <w:pStyle w:val="a"/>
        <w:spacing w:before="240" w:after="240"/>
      </w:pPr>
      <w:r>
        <w:t>void lab::RectangleEditor::OnMouseLBPressed(POINT pos) { ITwoPointShapeEditor::OnMouseLBPressed(pos); m_intermediate-&gt;SetPos(pos); ((RectangleShape*)m_intermediate)-&gt;SetPoints(pos, pos); }</w:t>
      </w:r>
    </w:p>
    <w:p w:rsidR="00B77AC9" w:rsidRDefault="00D358AF">
      <w:pPr>
        <w:pStyle w:val="a"/>
        <w:spacing w:before="240" w:after="240"/>
      </w:pPr>
      <w:r>
        <w:t>void lab::Rectang</w:t>
      </w:r>
      <w:r>
        <w:t>leEditor::OnMouseLBReleased(POINT pos) { if (m_hasIntermediate &amp;&amp; pos.x - m_pressedPos.x != 0 &amp;&amp; pos.y - m_pressedPos.y != 0) { RectangleShape* rect = (RectangleShape*)::operator new(sizeof(RectangleShape)); new (rect) RectangleShape(</w:t>
      </w:r>
      <w:r>
        <w:rPr>
          <w:rStyle w:val="a0"/>
          <w:i/>
          <w:iCs/>
        </w:rPr>
        <w:t>(RectangleShape</w:t>
      </w:r>
      <w:r>
        <w:t>)m_inte</w:t>
      </w:r>
      <w:r>
        <w:t>rmediate);</w:t>
      </w:r>
    </w:p>
    <w:p w:rsidR="00B77AC9" w:rsidRDefault="00D358AF">
      <w:pPr>
        <w:pStyle w:val="a"/>
      </w:pPr>
      <w:r>
        <w:rPr>
          <w:rStyle w:val="a0"/>
          <w:rFonts w:ascii="Consolas" w:eastAsia="Consolas" w:hAnsi="Consolas" w:cs="Consolas"/>
        </w:rPr>
        <w:t xml:space="preserve">   rect-&gt;SetOutlineStyle(PS_SOLID);</w:t>
      </w:r>
      <w:r>
        <w:br/>
      </w:r>
      <w:r>
        <w:rPr>
          <w:rStyle w:val="a0"/>
          <w:rFonts w:ascii="Consolas" w:eastAsia="Consolas" w:hAnsi="Consolas" w:cs="Consolas"/>
        </w:rPr>
        <w:t xml:space="preserve">    rect-&gt;SetColor(RGB(0, 255, 0));</w:t>
      </w:r>
      <w:r>
        <w:br/>
      </w:r>
      <w:r>
        <w:rPr>
          <w:rStyle w:val="a0"/>
          <w:rFonts w:ascii="Consolas" w:eastAsia="Consolas" w:hAnsi="Consolas" w:cs="Consolas"/>
        </w:rPr>
        <w:t xml:space="preserve">    rect-&gt;MakeTransparent(false);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m_newShape = rect;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m_hasIntermediate = false;</w:t>
      </w:r>
      <w:r>
        <w:br/>
      </w:r>
      <w:r>
        <w:t xml:space="preserve"> </w:t>
      </w:r>
    </w:p>
    <w:p w:rsidR="00B77AC9" w:rsidRDefault="00D358AF">
      <w:pPr>
        <w:pStyle w:val="a"/>
        <w:spacing w:before="240" w:after="240"/>
      </w:pPr>
      <w:r>
        <w:t>}</w:t>
      </w:r>
    </w:p>
    <w:p w:rsidR="00B77AC9" w:rsidRDefault="00D358AF">
      <w:pPr>
        <w:pStyle w:val="a"/>
        <w:spacing w:before="240" w:after="240"/>
      </w:pPr>
      <w:r>
        <w:t>void lab::RectangleEditor::OnCursorMove(POINT pos) { if (m_hasIntermediate) { POIN</w:t>
      </w:r>
      <w:r>
        <w:t>T halfSize = { std::abs(pos.x - m_pressedPos.x), std::abs(pos.y - m_pressedPos.y) }; ((EllipseShape*)m_intermediate)-&gt;SetPoints( POINT{ m_pressedPos.x - halfSize.x, m_pressedPos.y - halfSize.y }, POINT{ m_pressedPos.x + halfSize.x, m_pressedPos.y + halfSiz</w:t>
      </w:r>
      <w:r>
        <w:t>e.y } ); } }</w:t>
      </w:r>
    </w:p>
    <w:p w:rsidR="00B77AC9" w:rsidRDefault="00D358AF">
      <w:pPr>
        <w:pStyle w:val="a"/>
        <w:spacing w:before="240" w:after="240"/>
      </w:pPr>
      <w:r>
        <w:t>// ------------------------------------------------ EllipseEditor -------------------------------------------------</w:t>
      </w:r>
    </w:p>
    <w:p w:rsidR="00B77AC9" w:rsidRDefault="00D358AF">
      <w:pPr>
        <w:pStyle w:val="a"/>
        <w:spacing w:before="240" w:after="240"/>
      </w:pPr>
      <w:r>
        <w:t>lab::EllipseEditor::EllipseEditor() { m_intermediate = (EllipseShape*)::operator new(sizeof(EllipseShape)); new (m_intermediate</w:t>
      </w:r>
      <w:r>
        <w:t>) EllipseShape({ 0, 0 }, { 0, 0 }, RGB(255, 255, 255), RGB(0, 0, 0)); m_intermediate-&gt;SetOutlineStyle(PS_DASH); ((EllipseShape*)m_intermediate)-&gt;MakeTransparent(); }</w:t>
      </w:r>
    </w:p>
    <w:p w:rsidR="00B77AC9" w:rsidRDefault="00D358AF">
      <w:pPr>
        <w:pStyle w:val="a"/>
        <w:spacing w:before="240" w:after="240"/>
      </w:pPr>
      <w:r>
        <w:t>void lab::EllipseEditor::OnMouseLBPressed(POINT pos) { ITwoPointShapeEditor::OnMouseLBPres</w:t>
      </w:r>
      <w:r>
        <w:t>sed(pos); m_intermediate-&gt;SetPos(pos); ((EllipseShape*)m_intermediate)-&gt;SetPoints(pos, pos); }</w:t>
      </w:r>
    </w:p>
    <w:p w:rsidR="00B77AC9" w:rsidRDefault="00D358AF">
      <w:pPr>
        <w:pStyle w:val="a"/>
        <w:spacing w:before="240" w:after="240"/>
      </w:pPr>
      <w:r>
        <w:t>void lab::EllipseEditor::OnMouseLBReleased(POINT pos) { if (m_hasIntermediate &amp;&amp; pos.x - m_pressedPos.x != 0 &amp;&amp; pos.y - m_pressedPos.y != 0) { EllipseShape* elli</w:t>
      </w:r>
      <w:r>
        <w:t>pse = (EllipseShape*)::operator new(sizeof(EllipseShape)); new (ellipse) EllipseShape(</w:t>
      </w:r>
      <w:r>
        <w:rPr>
          <w:rStyle w:val="a0"/>
          <w:i/>
          <w:iCs/>
        </w:rPr>
        <w:t>(EllipseShape</w:t>
      </w:r>
      <w:r>
        <w:t>) m_intermediate);</w:t>
      </w:r>
    </w:p>
    <w:p w:rsidR="00B77AC9" w:rsidRDefault="00D358AF">
      <w:pPr>
        <w:pStyle w:val="a"/>
      </w:pPr>
      <w:r>
        <w:rPr>
          <w:rStyle w:val="a0"/>
          <w:rFonts w:ascii="Consolas" w:eastAsia="Consolas" w:hAnsi="Consolas" w:cs="Consolas"/>
        </w:rPr>
        <w:t xml:space="preserve">   ellipse-&gt;SetOutlineStyle(PS_SOLID);</w:t>
      </w:r>
      <w:r>
        <w:br/>
      </w:r>
      <w:r>
        <w:rPr>
          <w:rStyle w:val="a0"/>
          <w:rFonts w:ascii="Consolas" w:eastAsia="Consolas" w:hAnsi="Consolas" w:cs="Consolas"/>
        </w:rPr>
        <w:t xml:space="preserve">    ellipse-&gt;SetColor(RGB(255, 255, 255));</w:t>
      </w:r>
      <w:r>
        <w:br/>
      </w:r>
      <w:r>
        <w:rPr>
          <w:rStyle w:val="a0"/>
          <w:rFonts w:ascii="Consolas" w:eastAsia="Consolas" w:hAnsi="Consolas" w:cs="Consolas"/>
        </w:rPr>
        <w:t xml:space="preserve">    ellipse-&gt;MakeTransparent(false);</w:t>
      </w:r>
      <w:r>
        <w:br/>
      </w:r>
      <w:r>
        <w:br/>
      </w:r>
      <w:r>
        <w:rPr>
          <w:rStyle w:val="a0"/>
          <w:rFonts w:ascii="Consolas" w:eastAsia="Consolas" w:hAnsi="Consolas" w:cs="Consolas"/>
        </w:rPr>
        <w:t xml:space="preserve">    m_newShape = e</w:t>
      </w:r>
      <w:r>
        <w:rPr>
          <w:rStyle w:val="a0"/>
          <w:rFonts w:ascii="Consolas" w:eastAsia="Consolas" w:hAnsi="Consolas" w:cs="Consolas"/>
        </w:rPr>
        <w:t>llipse;</w:t>
      </w:r>
      <w:r>
        <w:br/>
      </w:r>
      <w:r>
        <w:rPr>
          <w:rStyle w:val="a0"/>
          <w:rFonts w:ascii="Consolas" w:eastAsia="Consolas" w:hAnsi="Consolas" w:cs="Consolas"/>
        </w:rPr>
        <w:t>}</w:t>
      </w:r>
      <w:r>
        <w:br/>
      </w:r>
      <w:r>
        <w:rPr>
          <w:rStyle w:val="a0"/>
          <w:rFonts w:ascii="Consolas" w:eastAsia="Consolas" w:hAnsi="Consolas" w:cs="Consolas"/>
        </w:rPr>
        <w:t>m_hasIntermediate = false;</w:t>
      </w:r>
      <w:r>
        <w:br/>
      </w:r>
      <w:r>
        <w:t xml:space="preserve"> </w:t>
      </w:r>
    </w:p>
    <w:p w:rsidR="00B77AC9" w:rsidRDefault="00D358AF">
      <w:pPr>
        <w:pStyle w:val="a"/>
        <w:spacing w:before="240" w:after="240"/>
      </w:pPr>
      <w:r>
        <w:t>}</w:t>
      </w:r>
    </w:p>
    <w:p w:rsidR="00B77AC9" w:rsidRDefault="00D358AF">
      <w:pPr>
        <w:pStyle w:val="a"/>
        <w:spacing w:before="240" w:after="240"/>
      </w:pPr>
      <w:r>
        <w:t>void lab::EllipseEditor::OnCursorMove(POINT pos) { if (m_hasIntermediate) { ((EllipseShape*)m_intermediate)-&gt;SetRightBottom(pos); } }</w:t>
      </w:r>
    </w:p>
    <w:p w:rsidR="00B77AC9" w:rsidRDefault="00B77AC9">
      <w:pPr>
        <w:pStyle w:val="1"/>
      </w:pPr>
    </w:p>
    <w:p w:rsidR="00B77AC9" w:rsidRDefault="00B77AC9">
      <w:pPr>
        <w:pStyle w:val="1"/>
        <w:rPr>
          <w:rFonts w:ascii="Cascadia Mono" w:eastAsia="Cascadia Mono" w:hAnsi="Cascadia Mono" w:cs="Cascadia Mono"/>
          <w:color w:val="000000"/>
          <w:sz w:val="18"/>
          <w:szCs w:val="18"/>
        </w:rPr>
      </w:pPr>
    </w:p>
    <w:p w:rsidR="00B77AC9" w:rsidRDefault="00D358AF">
      <w:pPr>
        <w:pStyle w:val="1"/>
      </w:pPr>
      <w:r>
        <w:rPr>
          <w:rStyle w:val="1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Shape.h</w:t>
      </w: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D358AF">
      <w:pPr>
        <w:pStyle w:val="1"/>
      </w:pP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#ifndef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LAB2_SHAPE_HEADER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#define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LAB2_SHAPE_HEADER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&lt;Framework.h&gt;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A31515"/>
          <w:sz w:val="18"/>
          <w:szCs w:val="18"/>
        </w:rPr>
        <w:t>&lt;cmath&gt;</w:t>
      </w:r>
      <w:r>
        <w:br/>
      </w:r>
      <w:r>
        <w:br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namespace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lab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: m_pos(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m_color(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0;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SetOutlineStyle(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style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m_outlineStyle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style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SetPos(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SetColor(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m_color =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GetPos()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m_pos;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GetColor()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m_color;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m_outlineStyle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PS_SOLID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m_pos</w:t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= { 0, 0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m_color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0, 0);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IShape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------------------------------------------- PointShape -------------------------------------------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PointShape(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~PointShape()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PointShape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------------------------------------------- LineShape -------------------------------------------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LineShape(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m_to(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~LineShape()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SetTo(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m_to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SetPoints(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from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; m_to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to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GetDelta()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std::abs(m_to.x - m_pos.x), std::abs(m_to.y - m_pos.y)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m_to = { 0, 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LineShape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----------------------------------------- OutlineShape 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IOutlineShape(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: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pos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m_outlineColor(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~IOutlineShape()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MakeTransparent(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transparent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m_hasFill = !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transparent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protected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bool</w:t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m_hasFill</w:t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true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m_outlineColor = </w:t>
      </w:r>
      <w:r>
        <w:rPr>
          <w:rStyle w:val="a0"/>
          <w:rFonts w:ascii="Cascadia Mono" w:eastAsia="Cascadia Mono" w:hAnsi="Cascadia Mono" w:cs="Cascadia Mono"/>
          <w:color w:val="6F008A"/>
          <w:sz w:val="18"/>
          <w:szCs w:val="18"/>
        </w:rPr>
        <w:t>RGB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(0, 0, 0);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 xml:space="preserve">// class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IOutlineShape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 RectangleShape 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RectangleShape(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m_rightBottom(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~RectangleShape()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SetPoints(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; 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SetRightBottom(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GetSize()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{ std::abs(m_rightBottom.x - m_pos.x),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std::abs(m_rightBottom.y - m_pos.y)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m_rightBottom = { 0, 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RectangleShape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------------------------------------------ EllipseShape -------------------------------------------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class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final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: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public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EllipseShape(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COLORREF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: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IOutlineShape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outlineColor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), m_rightBottom(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) {}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~EllipseShape() =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default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virtual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Draw(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override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SetPoints(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{ m_pos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leftTop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; 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SetRightBottom(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 m_rightBottom </w:t>
      </w:r>
      <w:r>
        <w:rPr>
          <w:rStyle w:val="a0"/>
          <w:rFonts w:ascii="Cascadia Mono" w:eastAsia="Cascadia Mono" w:hAnsi="Cascadia Mono" w:cs="Cascadia Mono"/>
          <w:color w:val="008080"/>
          <w:sz w:val="18"/>
          <w:szCs w:val="18"/>
        </w:rPr>
        <w:t>=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rightBottom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; }</w:t>
      </w:r>
      <w:r>
        <w:br/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inline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GetDiameters()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noexcept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return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SIZE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{ std::abs(m_rightBottom.x - m_pos.x), std::abs(m_rightBottom.y - m_pos.y) };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FF"/>
          <w:sz w:val="18"/>
          <w:szCs w:val="18"/>
        </w:rPr>
        <w:t>private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>:</w:t>
      </w:r>
      <w:r>
        <w:br/>
      </w:r>
      <w:r>
        <w:tab/>
      </w:r>
      <w:r>
        <w:tab/>
      </w:r>
      <w:r>
        <w:rPr>
          <w:rStyle w:val="a0"/>
          <w:rFonts w:ascii="Cascadia Mono" w:eastAsia="Cascadia Mono" w:hAnsi="Cascadia Mono" w:cs="Cascadia Mono"/>
          <w:color w:val="2B91AF"/>
          <w:sz w:val="18"/>
          <w:szCs w:val="18"/>
        </w:rPr>
        <w:t>POINT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m_rightBottom = { 0, 0 };</w:t>
      </w:r>
      <w:r>
        <w:br/>
      </w:r>
      <w:r>
        <w:tab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};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class EllipseShape</w:t>
      </w:r>
      <w:r>
        <w:br/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}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namespace lab</w:t>
      </w:r>
      <w:r>
        <w:br/>
      </w:r>
      <w:r>
        <w:rPr>
          <w:rStyle w:val="a0"/>
          <w:rFonts w:ascii="Cascadia Mono" w:eastAsia="Cascadia Mono" w:hAnsi="Cascadia Mono" w:cs="Cascadia Mono"/>
          <w:color w:val="808080"/>
          <w:sz w:val="18"/>
          <w:szCs w:val="18"/>
        </w:rPr>
        <w:t>#endif</w:t>
      </w:r>
      <w:r>
        <w:rPr>
          <w:rStyle w:val="a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a0"/>
          <w:rFonts w:ascii="Cascadia Mono" w:eastAsia="Cascadia Mono" w:hAnsi="Cascadia Mono" w:cs="Cascadia Mono"/>
          <w:color w:val="008000"/>
          <w:sz w:val="18"/>
          <w:szCs w:val="18"/>
        </w:rPr>
        <w:t>// !LAB2_SHAPE_HEADER</w:t>
      </w:r>
    </w:p>
    <w:p w:rsidR="00B77AC9" w:rsidRDefault="00B77AC9">
      <w:pPr>
        <w:pStyle w:val="1"/>
        <w:rPr>
          <w:rFonts w:ascii="Cascadia Mono" w:eastAsia="Cascadia Mono" w:hAnsi="Cascadia Mono" w:cs="Cascadia Mono"/>
          <w:color w:val="008000"/>
          <w:sz w:val="18"/>
          <w:szCs w:val="18"/>
        </w:rPr>
      </w:pPr>
    </w:p>
    <w:p w:rsidR="00B77AC9" w:rsidRDefault="00D358AF">
      <w:pPr>
        <w:pStyle w:val="1"/>
      </w:pPr>
      <w:r>
        <w:rPr>
          <w:rStyle w:val="10"/>
          <w:rFonts w:ascii="Times New Roman" w:eastAsia="Times New Roman" w:hAnsi="Times New Roman" w:cs="Times New Roman"/>
          <w:b/>
          <w:bCs/>
          <w:sz w:val="28"/>
          <w:szCs w:val="28"/>
        </w:rPr>
        <w:t>Shape.cp</w:t>
      </w:r>
      <w:r>
        <w:rPr>
          <w:rStyle w:val="10"/>
          <w:rFonts w:ascii="Times New Roman" w:eastAsia="Times New Roman" w:hAnsi="Times New Roman" w:cs="Times New Roman"/>
          <w:b/>
          <w:bCs/>
          <w:sz w:val="28"/>
          <w:szCs w:val="28"/>
        </w:rPr>
        <w:t>p</w:t>
      </w: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77AC9" w:rsidRDefault="00D358AF">
      <w:pPr>
        <w:pStyle w:val="1"/>
      </w:pP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#include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A31515"/>
          <w:sz w:val="18"/>
          <w:szCs w:val="18"/>
        </w:rPr>
        <w:t>&lt;Shape.h&gt;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PointShape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SetPixel(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m_pos.x, m_pos.y, m_color);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LineShape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oldBkMode = SetBkMode(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TRANSPARENT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pen = 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CreatePen(m_outlineStyle, 1, m_color);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oldPen = 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pen);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MoveToEx(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m_pos.x, m_pos.y,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LineTo(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m_to.x, m_to.y);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DeleteObject(pen);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oldPen);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SetBkMode(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oldBkMode);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RectangleShape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oldBkMode = SetBkMode(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TRANSPARENT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pen = CreatePen(m_outlineStyle, 1, m_outlineColor);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brush = m_hasFill ? CreateSolidBrush(m_color) : 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)GetStockObject(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NULL_BRUSH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oldPen = 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pen);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oldBrush = 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brush);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Rectangle(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m_pos.x, m_pos.y, m_rightBottom.x, m_rightBottom.y);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oldPen);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oldBrush);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(m_hasFill) 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DeleteObject(brush);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DeleteObject(pen);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SetBkMode(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oldBkMode);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}</w:t>
      </w:r>
      <w:r>
        <w:br/>
      </w:r>
      <w:r>
        <w:br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void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lab::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EllipseShape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::Draw(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) </w:t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const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{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oldBkMode = SetBkMode(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, 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TRANSPARENT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pen = CreatePen(m_outlineStyle, 1, m_outlineColor);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brush = m_hasFill ? Crea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teSolidBrush(m_color) : 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)GetStockObject(</w:t>
      </w:r>
      <w:r>
        <w:rPr>
          <w:rStyle w:val="10"/>
          <w:rFonts w:ascii="Cascadia Mono" w:eastAsia="Cascadia Mono" w:hAnsi="Cascadia Mono" w:cs="Cascadia Mono"/>
          <w:color w:val="6F008A"/>
          <w:sz w:val="18"/>
          <w:szCs w:val="18"/>
        </w:rPr>
        <w:t>NULL_BRUSH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oldPen = 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HPEN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pen);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oldBrush = (</w:t>
      </w:r>
      <w:r>
        <w:rPr>
          <w:rStyle w:val="10"/>
          <w:rFonts w:ascii="Cascadia Mono" w:eastAsia="Cascadia Mono" w:hAnsi="Cascadia Mono" w:cs="Cascadia Mono"/>
          <w:color w:val="2B91AF"/>
          <w:sz w:val="18"/>
          <w:szCs w:val="18"/>
        </w:rPr>
        <w:t>HBRUSH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)SelectObject(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brush);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Ellipse(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m_pos.x, m_pos.y, m_rightBottom.x, m_rightBottom.y);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oldPen);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SelectObject(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oldBrush);</w:t>
      </w:r>
      <w:r>
        <w:br/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FF"/>
          <w:sz w:val="18"/>
          <w:szCs w:val="18"/>
        </w:rPr>
        <w:t>if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 xml:space="preserve"> (m_hasFill) DeleteObject(brush);</w:t>
      </w:r>
      <w:r>
        <w:br/>
      </w:r>
      <w:r>
        <w:tab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DeleteObject(pen);</w:t>
      </w:r>
      <w:r>
        <w:br/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SetBkMode(</w:t>
      </w:r>
      <w:r>
        <w:rPr>
          <w:rStyle w:val="10"/>
          <w:rFonts w:ascii="Cascadia Mono" w:eastAsia="Cascadia Mono" w:hAnsi="Cascadia Mono" w:cs="Cascadia Mono"/>
          <w:color w:val="808080"/>
          <w:sz w:val="18"/>
          <w:szCs w:val="18"/>
        </w:rPr>
        <w:t>hdc</w:t>
      </w:r>
      <w:r>
        <w:rPr>
          <w:rStyle w:val="10"/>
          <w:rFonts w:ascii="Cascadia Mono" w:eastAsia="Cascadia Mono" w:hAnsi="Cascadia Mono" w:cs="Cascadia Mono"/>
          <w:color w:val="000000"/>
          <w:sz w:val="18"/>
          <w:szCs w:val="18"/>
        </w:rPr>
        <w:t>, oldBkMode);</w:t>
      </w:r>
    </w:p>
    <w:p w:rsidR="00B77AC9" w:rsidRDefault="00B77AC9">
      <w:pPr>
        <w:pStyle w:val="a"/>
        <w:pageBreakBefore/>
      </w:pPr>
    </w:p>
    <w:p w:rsidR="00B77AC9" w:rsidRDefault="00D358AF">
      <w:pPr>
        <w:pStyle w:val="1"/>
      </w:pPr>
      <w:r>
        <w:br/>
      </w:r>
      <w:r>
        <w:rPr>
          <w:rStyle w:val="1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Діаграма успадкування класів:</w:t>
      </w:r>
      <w:r>
        <w:br/>
      </w:r>
      <w:r>
        <w:rPr>
          <w:rStyle w:val="1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1) Об’єкти:</w:t>
      </w:r>
    </w:p>
    <w:p w:rsidR="00B77AC9" w:rsidRDefault="00D358AF">
      <w:pPr>
        <w:pStyle w:val="1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-561971</wp:posOffset>
            </wp:positionH>
            <wp:positionV relativeFrom="paragraph">
              <wp:posOffset>152403</wp:posOffset>
            </wp:positionV>
            <wp:extent cx="5943600" cy="2981328"/>
            <wp:effectExtent l="0" t="0" r="0" b="9522"/>
            <wp:wrapNone/>
            <wp:docPr id="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D358AF">
      <w:pPr>
        <w:pStyle w:val="1"/>
      </w:pPr>
      <w:r>
        <w:rPr>
          <w:rStyle w:val="1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2) Редактори:</w:t>
      </w:r>
    </w:p>
    <w:p w:rsidR="00B77AC9" w:rsidRDefault="00D358AF">
      <w:pPr>
        <w:pStyle w:val="1"/>
      </w:pPr>
      <w:r>
        <w:rPr>
          <w:noProof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-561971</wp:posOffset>
            </wp:positionH>
            <wp:positionV relativeFrom="paragraph">
              <wp:posOffset>180978</wp:posOffset>
            </wp:positionV>
            <wp:extent cx="5943600" cy="2952753"/>
            <wp:effectExtent l="0" t="0" r="0" b="0"/>
            <wp:wrapNone/>
            <wp:docPr id="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B77AC9" w:rsidRDefault="00B77AC9">
      <w:pPr>
        <w:pStyle w:val="1"/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a"/>
        <w:pageBreakBefore/>
      </w:pPr>
    </w:p>
    <w:p w:rsidR="00B77AC9" w:rsidRDefault="00B77AC9">
      <w:pPr>
        <w:pStyle w:val="1"/>
      </w:pPr>
    </w:p>
    <w:p w:rsidR="00B77AC9" w:rsidRDefault="00D358AF">
      <w:pPr>
        <w:pStyle w:val="1"/>
      </w:pPr>
      <w:r>
        <w:rPr>
          <w:rStyle w:val="10"/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Скріншоти:</w:t>
      </w:r>
    </w:p>
    <w:p w:rsidR="00B77AC9" w:rsidRDefault="00B77AC9">
      <w:pPr>
        <w:pStyle w:val="1"/>
      </w:pPr>
    </w:p>
    <w:p w:rsidR="00B77AC9" w:rsidRDefault="00D358AF">
      <w:pPr>
        <w:pStyle w:val="1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609978"/>
            <wp:effectExtent l="0" t="0" r="0" b="9522"/>
            <wp:wrapNone/>
            <wp:docPr id="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D358AF">
      <w:pPr>
        <w:pStyle w:val="1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629025"/>
            <wp:effectExtent l="0" t="0" r="0" b="9525"/>
            <wp:wrapNone/>
            <wp:docPr id="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</w:pPr>
    </w:p>
    <w:p w:rsidR="00B77AC9" w:rsidRDefault="00B77AC9">
      <w:pPr>
        <w:pStyle w:val="a"/>
        <w:pageBreakBefore/>
      </w:pPr>
    </w:p>
    <w:p w:rsidR="00B77AC9" w:rsidRDefault="00B77AC9">
      <w:pPr>
        <w:pStyle w:val="1"/>
      </w:pPr>
    </w:p>
    <w:p w:rsidR="00B77AC9" w:rsidRDefault="00D358AF">
      <w:pPr>
        <w:pStyle w:val="1"/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629025"/>
            <wp:effectExtent l="0" t="0" r="0" b="9525"/>
            <wp:wrapNone/>
            <wp:docPr id="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D358AF">
      <w:pPr>
        <w:pStyle w:val="1"/>
      </w:pPr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562346"/>
            <wp:effectExtent l="0" t="0" r="0" b="4"/>
            <wp:wrapNone/>
            <wp:docPr id="6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1"/>
      </w:pPr>
    </w:p>
    <w:p w:rsidR="00B77AC9" w:rsidRDefault="00B77AC9">
      <w:pPr>
        <w:pStyle w:val="a"/>
        <w:pageBreakBefore/>
      </w:pPr>
    </w:p>
    <w:p w:rsidR="00B77AC9" w:rsidRDefault="00B77AC9">
      <w:pPr>
        <w:pStyle w:val="1"/>
      </w:pPr>
    </w:p>
    <w:p w:rsidR="00B77AC9" w:rsidRDefault="00D358AF">
      <w:pPr>
        <w:pStyle w:val="1"/>
      </w:pPr>
      <w:r>
        <w:rPr>
          <w:rStyle w:val="10"/>
          <w:rFonts w:ascii="Times New Roman" w:eastAsia="Times New Roman" w:hAnsi="Times New Roman" w:cs="Times New Roman"/>
          <w:b/>
          <w:bCs/>
          <w:sz w:val="28"/>
          <w:szCs w:val="28"/>
        </w:rPr>
        <w:t xml:space="preserve">Висновки: </w:t>
      </w:r>
      <w:r>
        <w:rPr>
          <w:rStyle w:val="10"/>
          <w:rFonts w:ascii="Times New Roman" w:eastAsia="Times New Roman" w:hAnsi="Times New Roman" w:cs="Times New Roman"/>
          <w:sz w:val="28"/>
          <w:szCs w:val="28"/>
        </w:rPr>
        <w:t>отримано вмінь та навичок використовувати інкапсуляцію, абстракцію типів, успадкування та поліморфізм на основі класів,</w:t>
      </w:r>
    </w:p>
    <w:p w:rsidR="00B77AC9" w:rsidRDefault="00D358AF">
      <w:pPr>
        <w:pStyle w:val="1"/>
      </w:pPr>
      <w:r>
        <w:rPr>
          <w:rStyle w:val="10"/>
          <w:rFonts w:ascii="Times New Roman" w:eastAsia="Times New Roman" w:hAnsi="Times New Roman" w:cs="Times New Roman"/>
          <w:sz w:val="28"/>
          <w:szCs w:val="28"/>
        </w:rPr>
        <w:t>запрограмувавши графічний інтерфейс користувача.</w:t>
      </w:r>
    </w:p>
    <w:p w:rsidR="00B77AC9" w:rsidRDefault="00B77AC9">
      <w:pPr>
        <w:pStyle w:val="1"/>
      </w:pPr>
    </w:p>
    <w:sectPr w:rsidR="00B77AC9">
      <w:headerReference w:type="default" r:id="rId13"/>
      <w:footerReference w:type="default" r:id="rId14"/>
      <w:pgSz w:w="12240" w:h="15840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358AF">
      <w:r>
        <w:separator/>
      </w:r>
    </w:p>
  </w:endnote>
  <w:endnote w:type="continuationSeparator" w:id="0">
    <w:p w:rsidR="00000000" w:rsidRDefault="00D35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lear Sans">
    <w:charset w:val="00"/>
    <w:family w:val="roman"/>
    <w:pitch w:val="default"/>
  </w:font>
  <w:font w:name="Noto Sans Devanagari"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596EBB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96EBB" w:rsidRDefault="00D358AF">
          <w:pPr>
            <w:pStyle w:val="18"/>
            <w:ind w:left="-115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96EBB" w:rsidRDefault="00D358AF">
          <w:pPr>
            <w:pStyle w:val="18"/>
            <w:jc w:val="center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96EBB" w:rsidRDefault="00D358AF">
          <w:pPr>
            <w:pStyle w:val="18"/>
            <w:ind w:right="-115"/>
            <w:jc w:val="right"/>
          </w:pPr>
        </w:p>
      </w:tc>
    </w:tr>
  </w:tbl>
  <w:p w:rsidR="00596EBB" w:rsidRDefault="00D358AF">
    <w:pPr>
      <w:pStyle w:val="1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D358AF">
      <w:r>
        <w:rPr>
          <w:color w:val="000000"/>
        </w:rPr>
        <w:separator/>
      </w:r>
    </w:p>
  </w:footnote>
  <w:footnote w:type="continuationSeparator" w:id="0">
    <w:p w:rsidR="00000000" w:rsidRDefault="00D35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596EBB">
      <w:tblPrEx>
        <w:tblCellMar>
          <w:top w:w="0" w:type="dxa"/>
          <w:bottom w:w="0" w:type="dxa"/>
        </w:tblCellMar>
      </w:tblPrEx>
      <w:trPr>
        <w:trHeight w:val="300"/>
      </w:trPr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96EBB" w:rsidRDefault="00D358AF">
          <w:pPr>
            <w:pStyle w:val="18"/>
            <w:ind w:left="-115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96EBB" w:rsidRDefault="00D358AF">
          <w:pPr>
            <w:pStyle w:val="18"/>
            <w:jc w:val="center"/>
          </w:pPr>
        </w:p>
      </w:tc>
      <w:tc>
        <w:tcPr>
          <w:tcW w:w="3120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96EBB" w:rsidRDefault="00D358AF">
          <w:pPr>
            <w:pStyle w:val="18"/>
            <w:ind w:right="-115"/>
            <w:jc w:val="right"/>
          </w:pPr>
        </w:p>
      </w:tc>
    </w:tr>
  </w:tbl>
  <w:p w:rsidR="00596EBB" w:rsidRDefault="00D358AF">
    <w:pPr>
      <w:pStyle w:val="1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28C9"/>
    <w:multiLevelType w:val="multilevel"/>
    <w:tmpl w:val="D93EA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77AC9"/>
    <w:rsid w:val="00B77AC9"/>
    <w:rsid w:val="00D3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9C5C0F-6F9B-4D75-9F0C-F2F796971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lear Sans" w:hAnsi="Calibri" w:cs="Noto Sans Devanagari"/>
        <w:kern w:val="3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Обычный"/>
  </w:style>
  <w:style w:type="character" w:customStyle="1" w:styleId="a0">
    <w:name w:val="Основной шрифт абзаца"/>
  </w:style>
  <w:style w:type="paragraph" w:customStyle="1" w:styleId="1">
    <w:name w:val="Обычный1"/>
  </w:style>
  <w:style w:type="character" w:customStyle="1" w:styleId="10">
    <w:name w:val="Основной шрифт абзаца1"/>
  </w:style>
  <w:style w:type="paragraph" w:customStyle="1" w:styleId="11">
    <w:name w:val="Обычный1"/>
  </w:style>
  <w:style w:type="character" w:customStyle="1" w:styleId="12">
    <w:name w:val="Основной шрифт абзаца1"/>
  </w:style>
  <w:style w:type="paragraph" w:customStyle="1" w:styleId="100">
    <w:name w:val="Обычный10"/>
    <w:pPr>
      <w:widowControl w:val="0"/>
      <w:suppressAutoHyphens/>
    </w:pPr>
    <w:rPr>
      <w:sz w:val="22"/>
    </w:rPr>
  </w:style>
  <w:style w:type="character" w:customStyle="1" w:styleId="101">
    <w:name w:val="Основной шрифт абзаца10"/>
  </w:style>
  <w:style w:type="paragraph" w:customStyle="1" w:styleId="13">
    <w:name w:val="Заголовок1"/>
    <w:basedOn w:val="100"/>
    <w:next w:val="14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14">
    <w:name w:val="Основной текст1"/>
    <w:basedOn w:val="100"/>
    <w:pPr>
      <w:spacing w:after="140" w:line="276" w:lineRule="auto"/>
    </w:pPr>
  </w:style>
  <w:style w:type="paragraph" w:customStyle="1" w:styleId="15">
    <w:name w:val="Список1"/>
    <w:basedOn w:val="14"/>
  </w:style>
  <w:style w:type="paragraph" w:customStyle="1" w:styleId="16">
    <w:name w:val="Название объекта1"/>
    <w:basedOn w:val="100"/>
    <w:pPr>
      <w:suppressLineNumbers/>
      <w:spacing w:before="120" w:after="120"/>
    </w:pPr>
    <w:rPr>
      <w:i/>
      <w:iCs/>
      <w:sz w:val="24"/>
    </w:rPr>
  </w:style>
  <w:style w:type="paragraph" w:customStyle="1" w:styleId="a1">
    <w:name w:val="Покажчик"/>
    <w:basedOn w:val="100"/>
    <w:pPr>
      <w:suppressLineNumbers/>
    </w:pPr>
  </w:style>
  <w:style w:type="paragraph" w:customStyle="1" w:styleId="17">
    <w:name w:val="Абзац списка1"/>
    <w:basedOn w:val="100"/>
    <w:pPr>
      <w:ind w:left="720"/>
    </w:pPr>
  </w:style>
  <w:style w:type="paragraph" w:customStyle="1" w:styleId="18">
    <w:name w:val="Верхний колонтитул1"/>
    <w:basedOn w:val="100"/>
    <w:pPr>
      <w:tabs>
        <w:tab w:val="center" w:pos="4680"/>
        <w:tab w:val="right" w:pos="9360"/>
      </w:tabs>
    </w:pPr>
  </w:style>
  <w:style w:type="paragraph" w:customStyle="1" w:styleId="19">
    <w:name w:val="Нижний колонтитул1"/>
    <w:basedOn w:val="100"/>
    <w:pPr>
      <w:tabs>
        <w:tab w:val="center" w:pos="4680"/>
        <w:tab w:val="right" w:pos="9360"/>
      </w:tabs>
    </w:pPr>
  </w:style>
  <w:style w:type="paragraph" w:customStyle="1" w:styleId="2">
    <w:name w:val="Верхний колонтитул2"/>
    <w:basedOn w:val="11"/>
    <w:pPr>
      <w:tabs>
        <w:tab w:val="center" w:pos="4680"/>
        <w:tab w:val="right" w:pos="9360"/>
      </w:tabs>
    </w:pPr>
    <w:rPr>
      <w:rFonts w:cs="Mangal"/>
    </w:rPr>
  </w:style>
  <w:style w:type="character" w:customStyle="1" w:styleId="a2">
    <w:name w:val="Верхний колонтитул Знак"/>
    <w:basedOn w:val="12"/>
    <w:rPr>
      <w:rFonts w:cs="Mangal"/>
    </w:rPr>
  </w:style>
  <w:style w:type="paragraph" w:customStyle="1" w:styleId="20">
    <w:name w:val="Нижний колонтитул2"/>
    <w:basedOn w:val="11"/>
    <w:pPr>
      <w:tabs>
        <w:tab w:val="center" w:pos="4680"/>
        <w:tab w:val="right" w:pos="9360"/>
      </w:tabs>
    </w:pPr>
    <w:rPr>
      <w:rFonts w:cs="Mangal"/>
    </w:rPr>
  </w:style>
  <w:style w:type="character" w:customStyle="1" w:styleId="a3">
    <w:name w:val="Нижний колонтитул Знак"/>
    <w:basedOn w:val="12"/>
    <w:rPr>
      <w:rFonts w:cs="Mangal"/>
    </w:rPr>
  </w:style>
  <w:style w:type="paragraph" w:customStyle="1" w:styleId="3">
    <w:name w:val="Верхний колонтитул3"/>
    <w:basedOn w:val="1"/>
    <w:pPr>
      <w:tabs>
        <w:tab w:val="center" w:pos="4680"/>
        <w:tab w:val="right" w:pos="9360"/>
      </w:tabs>
    </w:pPr>
    <w:rPr>
      <w:rFonts w:cs="Mangal"/>
    </w:rPr>
  </w:style>
  <w:style w:type="character" w:customStyle="1" w:styleId="1a">
    <w:name w:val="Верхний колонтитул Знак1"/>
    <w:basedOn w:val="10"/>
    <w:rPr>
      <w:rFonts w:cs="Mangal"/>
    </w:rPr>
  </w:style>
  <w:style w:type="paragraph" w:customStyle="1" w:styleId="30">
    <w:name w:val="Нижний колонтитул3"/>
    <w:basedOn w:val="1"/>
    <w:pPr>
      <w:tabs>
        <w:tab w:val="center" w:pos="4680"/>
        <w:tab w:val="right" w:pos="9360"/>
      </w:tabs>
    </w:pPr>
    <w:rPr>
      <w:rFonts w:cs="Mangal"/>
    </w:rPr>
  </w:style>
  <w:style w:type="character" w:customStyle="1" w:styleId="1b">
    <w:name w:val="Нижний колонтитул Знак1"/>
    <w:basedOn w:val="10"/>
    <w:rPr>
      <w:rFonts w:cs="Mangal"/>
    </w:rPr>
  </w:style>
  <w:style w:type="paragraph" w:customStyle="1" w:styleId="21">
    <w:name w:val="Абзац списка2"/>
    <w:basedOn w:val="1"/>
    <w:pPr>
      <w:ind w:left="720"/>
    </w:pPr>
  </w:style>
  <w:style w:type="paragraph" w:customStyle="1" w:styleId="a4">
    <w:name w:val="Верхний колонтитул"/>
    <w:basedOn w:val="a"/>
    <w:pPr>
      <w:tabs>
        <w:tab w:val="center" w:pos="4680"/>
        <w:tab w:val="right" w:pos="9360"/>
      </w:tabs>
    </w:pPr>
    <w:rPr>
      <w:rFonts w:cs="Mangal"/>
    </w:rPr>
  </w:style>
  <w:style w:type="character" w:customStyle="1" w:styleId="22">
    <w:name w:val="Верхний колонтитул Знак2"/>
    <w:basedOn w:val="a0"/>
    <w:rPr>
      <w:rFonts w:cs="Mangal"/>
    </w:rPr>
  </w:style>
  <w:style w:type="paragraph" w:customStyle="1" w:styleId="a5">
    <w:name w:val="Нижний колонтитул"/>
    <w:basedOn w:val="a"/>
    <w:pPr>
      <w:tabs>
        <w:tab w:val="center" w:pos="4680"/>
        <w:tab w:val="right" w:pos="9360"/>
      </w:tabs>
    </w:pPr>
    <w:rPr>
      <w:rFonts w:cs="Mangal"/>
    </w:rPr>
  </w:style>
  <w:style w:type="character" w:customStyle="1" w:styleId="23">
    <w:name w:val="Нижний колонтитул Знак2"/>
    <w:basedOn w:val="a0"/>
    <w:rPr>
      <w:rFonts w:cs="Mangal"/>
    </w:rPr>
  </w:style>
  <w:style w:type="paragraph" w:customStyle="1" w:styleId="a6">
    <w:name w:val="Абзац списка"/>
    <w:basedOn w:val="a"/>
    <w:pPr>
      <w:ind w:left="72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5750</Words>
  <Characters>32778</Characters>
  <Application>Microsoft Office Word</Application>
  <DocSecurity>0</DocSecurity>
  <Lines>273</Lines>
  <Paragraphs>76</Paragraphs>
  <ScaleCrop>false</ScaleCrop>
  <Company/>
  <LinksUpToDate>false</LinksUpToDate>
  <CharactersWithSpaces>38452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</dc:creator>
  <dc:description/>
  <cp:lastModifiedBy>app</cp:lastModifiedBy>
  <cp:revision>2</cp:revision>
  <dcterms:created xsi:type="dcterms:W3CDTF">2026-10-03T14:44:00Z</dcterms:created>
  <dcterms:modified xsi:type="dcterms:W3CDTF">2026-10-03T14:44:00Z</dcterms:modified>
</cp:coreProperties>
</file>