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Міністерство освіти і науки України</w:t>
      </w:r>
      <w:r>
        <w:br/>
      </w: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 технічний університет України</w:t>
      </w:r>
      <w:r>
        <w:br/>
      </w: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«Київський політехнічний інститут імені Ігоря Сікорського»</w:t>
      </w:r>
      <w:r>
        <w:br/>
      </w: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Факультет інформатики та обчислювальної техніки</w:t>
      </w:r>
      <w:r>
        <w:br/>
      </w: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 обчислювальної техніки</w:t>
      </w: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Лабораторна робота </w:t>
      </w:r>
      <w:r>
        <w:rPr>
          <w:rStyle w:val="1001"/>
          <w:rFonts w:ascii="Times New Roman" w:eastAsia="Segoe UI Symbol" w:hAnsi="Times New Roman" w:cs="Segoe UI Symbol"/>
          <w:b/>
          <w:bCs/>
          <w:color w:val="000000"/>
          <w:sz w:val="28"/>
          <w:szCs w:val="28"/>
        </w:rPr>
        <w:t>№4</w:t>
      </w: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br/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«Об’єктно-орієнтоване програмування»</w:t>
      </w: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</w:t>
      </w: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 xml:space="preserve">«Вдосконалення структури коду графічного </w:t>
      </w: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редактора об’єктів на C++»</w:t>
      </w: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15235F">
      <w:pPr>
        <w:pStyle w:val="1000"/>
        <w:spacing w:after="160" w:line="259" w:lineRule="exact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Виконав: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2813E8" w:rsidRDefault="0015235F">
      <w:pPr>
        <w:pStyle w:val="1000"/>
        <w:spacing w:after="160" w:line="259" w:lineRule="exact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ІМ-55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Рекечинський Д. О. </w:t>
      </w:r>
      <w:r>
        <w:br/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 xml:space="preserve">Шило Назар </w:t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Станіславович</w:t>
      </w:r>
      <w:r>
        <w:br/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Номер в списку - 28</w:t>
      </w: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eastAsia="Calibri" w:cs="Calibri"/>
        </w:rPr>
      </w:pPr>
    </w:p>
    <w:p w:rsidR="002813E8" w:rsidRDefault="002813E8">
      <w:pPr>
        <w:pStyle w:val="10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2813E8">
      <w:pPr>
        <w:pStyle w:val="10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15235F">
      <w:pPr>
        <w:pStyle w:val="1000"/>
        <w:spacing w:after="160" w:line="259" w:lineRule="exact"/>
        <w:jc w:val="center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Київ 2026</w:t>
      </w:r>
    </w:p>
    <w:p w:rsidR="002813E8" w:rsidRDefault="0015235F">
      <w:pPr>
        <w:pStyle w:val="1000"/>
        <w:pageBreakBefore/>
        <w:spacing w:after="160" w:line="259" w:lineRule="exact"/>
      </w:pP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Завдання: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Створити у середовищі MS Visual Studio C++ проект Win32 з ім’ям Lab4. 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Написати вихідний текст програми згідно варіанту завдання. 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</w:pP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Скомпілювати вихідний текст і отримати виконуваний файл 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>програми.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Перевірити роботу програми. Налагодити програму.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Проаналізувати та прокоментувати результати та вихідний текст програми.</w:t>
      </w:r>
    </w:p>
    <w:p w:rsidR="002813E8" w:rsidRDefault="0015235F">
      <w:pPr>
        <w:pStyle w:val="a6"/>
        <w:numPr>
          <w:ilvl w:val="0"/>
          <w:numId w:val="1"/>
        </w:numPr>
        <w:spacing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Оформити звіт.</w:t>
      </w:r>
    </w:p>
    <w:p w:rsidR="002813E8" w:rsidRDefault="002813E8">
      <w:pPr>
        <w:pStyle w:val="10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2813E8" w:rsidRDefault="0015235F">
      <w:pPr>
        <w:pStyle w:val="1000"/>
        <w:spacing w:after="160" w:line="259" w:lineRule="exact"/>
      </w:pPr>
      <w:r>
        <w:rPr>
          <w:rStyle w:val="10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:rsidR="002813E8" w:rsidRDefault="0015235F">
      <w:pPr>
        <w:pStyle w:val="1000"/>
        <w:spacing w:after="160" w:line="259" w:lineRule="exact"/>
      </w:pP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Студенти з парним номером (2, 4, 6, . . .) програмують динамічний об`єкт класу MyEditor, забезпечивши коректне його створення тазнищення. Усі кольори та стилі (за винятком "гумового" сліду) геометричних форм – як у попередній лабораторній роботі №3. "Гумовий" слід при вводі усіх фігур малювати пунктирною лінією.  Окрім чотирьох типів фігур, які були у попередніх лаб. №2 та 3, запрограмувати ще введення та відображення двох нових фігур – лінія з кружечками та каркас куба. Кольори ліній та заповнення цих нови</w:t>
      </w:r>
      <w:r>
        <w:rPr>
          <w:rStyle w:val="1001"/>
          <w:rFonts w:ascii="Times New Roman" w:eastAsia="Times New Roman" w:hAnsi="Times New Roman" w:cs="Times New Roman"/>
          <w:color w:val="000000"/>
          <w:sz w:val="28"/>
          <w:szCs w:val="28"/>
        </w:rPr>
        <w:t>х фігур студент визначає на свій розсуд.</w:t>
      </w:r>
    </w:p>
    <w:p w:rsidR="002813E8" w:rsidRDefault="002813E8">
      <w:pPr>
        <w:pStyle w:val="1000"/>
        <w:spacing w:after="160" w:line="259" w:lineRule="exact"/>
      </w:pPr>
    </w:p>
    <w:p w:rsidR="002813E8" w:rsidRDefault="002813E8">
      <w:pPr>
        <w:pStyle w:val="1000"/>
        <w:spacing w:after="160" w:line="259" w:lineRule="exact"/>
      </w:pPr>
    </w:p>
    <w:p w:rsidR="002813E8" w:rsidRDefault="002813E8">
      <w:pPr>
        <w:pStyle w:val="a"/>
        <w:pageBreakBefore/>
      </w:pPr>
    </w:p>
    <w:p w:rsidR="002813E8" w:rsidRDefault="0015235F">
      <w:pPr>
        <w:pStyle w:val="11"/>
        <w:spacing w:after="160" w:line="259" w:lineRule="exact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>Текст вихідних модулів:</w:t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>main.cpp</w:t>
      </w:r>
    </w:p>
    <w:p w:rsidR="002813E8" w:rsidRDefault="0015235F">
      <w:pPr>
        <w:pStyle w:val="11"/>
      </w:pP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&lt;Editor.h&gt;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&lt;memory&gt;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&lt;thread&gt;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WINAPI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wWinMain(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_In_opt_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hPrevInstance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PWSTR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pCmdLine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/*AllocConsole();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(void)freopen("CONOUT$", "w", stdout);*/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eventSystem{};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windowCreateInfo = {};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windowCreateInfo.hInstance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windowCreateInfo.nCmdShow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windowCreateInfo.pos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200, 100 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windowCreateInfo.size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1280, 720 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windowCreateInfo.windowClassName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L"MainWindowClassName"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windowCreateInfo.windowTitle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L"Lab3"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windowCreateInfo.eventSystem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&amp;eventSystem;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windowCreateInfo.intMenu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::GetMainMenuAsIntResource();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windowCreateInfo.clearColor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 mainWindow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windowCreateError;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mainWindow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std::make_unique&lt;lab::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&gt;(windowCreateInfo,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windowCreateError);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(windowCreateError.hasError)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-1;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 editor = std::make_unique&lt;lab::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&gt;(mainWindow.get(), &amp;eventSystem);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(mainWindow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IsStillActive())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PollEvents();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eventSystem.Dispatch();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Clear();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editor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Draw();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Present();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std::this_thread::sleep_for(std::chrono::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milliseconds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(1));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0;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2813E8" w:rsidRDefault="002813E8">
      <w:pPr>
        <w:pStyle w:val="1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Window.h</w:t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15235F">
      <w:pPr>
        <w:pStyle w:val="11"/>
      </w:pP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LAB2_WINDOW_HEADER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LAB2_WINDOW_HEADER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hasError 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errorInfo = {};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// struct WindowError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nCmdShow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0;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intMenu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clearColor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hInstance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pos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{ 0, 0 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size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eventSystem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windowClassName = {};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windowTitle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// struct WindowCreateInfo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BackBuffer()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~BackBuffer() { Destroy();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m_hdc; }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Create(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Destroy();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Clear(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Present(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m_size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m_hdc     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m_bitmap  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m_oldBitmap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 xml:space="preserve">// class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BackBuffer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~Window();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Clear();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Present();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PollEvents();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ChangeTitle(std::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GetHWND()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m_windowHandle; }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m_backBuffer.GetHDC(); }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IsStillActive()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m_state &amp;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GetSize()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m_createInfo.size; }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GetCursorPos()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m_cursorPos; 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_WndProc(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uint8_t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0x1,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 0x2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underlying_type_t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   m_state = 0;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m_windowHandle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             m_clearColor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m_cursorPos</w:t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= { 0, 0 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m_windowCloseListener  =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m_backBuffer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   m_createInfo;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// class Window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8000"/>
          <w:sz w:val="18"/>
          <w:szCs w:val="18"/>
        </w:rPr>
        <w:t>// !LAB2_WINDOW_HEADER</w:t>
      </w:r>
    </w:p>
    <w:p w:rsidR="002813E8" w:rsidRDefault="002813E8">
      <w:pPr>
        <w:pStyle w:val="1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>Window.cpp</w:t>
      </w:r>
    </w:p>
    <w:p w:rsidR="002813E8" w:rsidRDefault="0015235F">
      <w:pPr>
        <w:pStyle w:val="11"/>
      </w:pP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::Window(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: m_createInfo(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WNDCLASSEXW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 = {};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windowClass.cbSize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(windowClass);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windowClass.hInstance</w:t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.hInstance,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windowClass.lpszClassName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.windowClassName.data();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windowClass.hCursor</w:t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LoadCursor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IDC_ARROW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windowClass.lpfnWndProc   = _WndProc;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(!RegisterClassExW(&amp;windowClass))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"Failed to register window class"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m_eventSystem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.eventSystem;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m_windowHandle = CreateWindowExW(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0,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.windowClassName.data(),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.windowTitle.data(),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WS_OVERLAPPEDWINDOW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.pos.x,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.pos.y,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.size.cx,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.size.cy,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.intMenu ==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?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: LoadMenuW(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.hInstance,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MAKEINTRESOURCEW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.intMenu)),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.hInstance,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(m_windowHandle ==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 xml:space="preserve">"Failed to create window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instance"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m_backBuffer.Create(m_windowHandle);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m_clearColor = CreateSolidBrush(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.clearColor);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m_windowCloseListener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.eventSystem-&gt;StartListen&lt;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 window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window-&gt;m_state &amp;= ~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ShowWindow(m_windowHandle,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.nCmdShow);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m_state |=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{};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::~Window()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(m_windowCloseListener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!=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::Null())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m_eventSystem-&gt;StopListen&lt;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&gt;(m_windowCloseListener);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DeleteObject(m_clearColor);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m_backBuffer.Destroy();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(m_windowHandle !=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DestroyWindow(m_windowHandle);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::Clear()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m_backBuffer.Clear(m_clearColor);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::Present()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frontDC = GetDC(m_windowHandle);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m_backBuffer.Present(frontDC);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ReleaseDC(m_windowHandle, frontDC);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::PollEvents()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msg;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(PeekMessageW(&amp;msg,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0, 0,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PM_REMOVE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TranslateMessage(&amp;msg);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DispatchMessageW(&amp;msg);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::ChangeTitle(std::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SetWindowTextW(m_windowHandle,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.data());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::_WndProc(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==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WM_NCCREATE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 createStruct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SetWindowLongPtrW(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)createStruct-&gt;lpCreateParams);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 window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*)GetWindowLongPtrW(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WM_MOUSEMOVE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(!(window-&gt;m_state &amp;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TRACKMOUSEEVENT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tme{};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tme.cbSize    =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(tme);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tme.dwFlags   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TME_LEAVE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tme.hwndTrack =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TrackMouseEvent(&amp;tme);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window-&gt;m_state |=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window-&gt;m_cursorPos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WindowCursorMoveEvent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&gt;(window, pos);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WM_MOUSELEAVE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window-&gt;m_state &amp;= ~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WindowCursorLeaveEvent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&gt;(window);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WM_LBUTTONDOWN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WM_LBUTTONUP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WM_RBUTTONDOWN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WM_RBUTTONUP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WM_SIZE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window-&gt;m_backBuffer.Destroy();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window-&gt;m_backBuffer.Create(window-&gt;m_windowHandle);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WindowResizeEvent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{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HIWORD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});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WM_CLOSE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&gt;(window);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WM_DESTROY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PostQuitMessage(0);</w:t>
      </w:r>
      <w:r>
        <w:br/>
      </w:r>
      <w:r>
        <w:tab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::Create(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hdc = GetDC(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m_hdc = CreateCompatibleDC(hdc);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clientRect;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GetClientRect(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&amp;clientRect);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m_size </w:t>
      </w:r>
      <w:r>
        <w:rPr>
          <w:rStyle w:val="1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clientRect.right - clientRect.left,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clientRect.bottom - clientRect.top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m_bitmap =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CreateCompatibleBitmap(hdc, m_size.cx, m_size.cy);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m_oldBitmap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)SelectObject(m_hdc, m_bitmap);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ReleaseDC(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hdc);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::Destroy()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(m_hdc !=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SelectObject(m_hdc, m_oldBitmap);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DeleteDC(m_hdc);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(m_bitmap !=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DeleteObject(m_bitmap);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::Clear(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fillRect = { 0, 0, m_size.cx, m_size.cy };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FillRect(m_hdc, &amp;fillRect,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::Present(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BitBlt(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0, 0, m_size.cx, m_size.cy, m_hdc, 0, 0,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SRCCOPY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2813E8" w:rsidRDefault="002813E8">
      <w:pPr>
        <w:pStyle w:val="1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Editor.h</w:t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15235F">
      <w:pPr>
        <w:pStyle w:val="1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LAB2_EDITOR_HEADER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LAB2_EDITOR_HEADER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&lt;array&gt;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&lt;memory&gt;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m_pressedPos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GetNewShape()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std::move(m_newShape);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m_pressedPos = { -1, -1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m_newShape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~PointEditor()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~ITwoPointShapeEditor()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TwoPointShapeEditor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m_intermediate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m_intermediate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PointLineEditor();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m_intermediate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PointLineEditor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CubeFrameEditor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CubeFrameEditor();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DrawIntermediateIfExists(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m_intermediate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CubeFrameShape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m_intermediate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class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CubeFrameEditor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Toolbar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CubeFrame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enum class Item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m_box(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m_id(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~IItem()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HitTest(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PtInRect(&amp;m_box,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forceHover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OnHover()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OnUnhover()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IsHovered()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GetBox()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m_box;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GetID()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m_id;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m_id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UINT32_MAX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onHoverColor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212, 155);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onUnhoverColor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m_box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Item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Toolbar(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toolbarBox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itemWidth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fillColor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m_toolbarBox(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toolbarBox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m_itemWidth(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itemWidth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m_fillColor(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fillColor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m_editor(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~Toolbar()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HitTest(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ResetHoverStates()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OnResize(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GetBox()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m_toolbarBox;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GetItemBoxSize()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)m_itemWidth, m_toolbarBox.bottom };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GetHoveredID()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m_hoveredID;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GetItem(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].get();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GetItem(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].get();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template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&lt;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typename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typename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...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requires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(std::is_base_of_v&lt;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&gt;)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 ...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args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&gt;=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itemBox = {};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itemBox.left  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* m_itemWidth;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itemBox.top    = 0;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itemBox.right  =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+ 1) * m_itemWidth;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itemBox.bottom = m_toolbarBox.bottom;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std::make_unique&lt;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&gt;(itemBox, std::forward&lt;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args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)...);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m_itemWidth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m_hoveredID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UINT32_MAX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m_fillColor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m_editor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m_toolbarBox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m_items[(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Toolbar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GetMainMenuAsIntResource()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SetCurrentShape(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OnMouseButton(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_CtorInitShapeEditors();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_CtorInitEventListeners();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_CtorCreateToolbar();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_EmplaceNewShapeIfExists();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CubeFrame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size_t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Toolbar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m_toolbar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array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&gt;, 131&gt; m_shapes;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class Editor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!LAB2_EDITOR_HEADER</w:t>
      </w:r>
    </w:p>
    <w:p w:rsidR="002813E8" w:rsidRDefault="002813E8">
      <w:pPr>
        <w:pStyle w:val="1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2813E8" w:rsidRDefault="0015235F">
      <w:pPr>
        <w:pStyle w:val="11"/>
        <w:spacing w:before="240" w:after="240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>Editor.cpp</w:t>
      </w:r>
    </w:p>
    <w:p w:rsidR="002813E8" w:rsidRDefault="002813E8">
      <w:pPr>
        <w:pStyle w:val="11"/>
      </w:pPr>
    </w:p>
    <w:p w:rsidR="002813E8" w:rsidRDefault="0015235F">
      <w:pPr>
        <w:pStyle w:val="a"/>
        <w:spacing w:before="240" w:after="240"/>
      </w:pPr>
      <w:r>
        <w:t>#include &lt;Editor.h&gt; #include &lt;Window.h&gt; #include &lt;resource/EditorMainMenu.h&gt;</w:t>
      </w:r>
    </w:p>
    <w:p w:rsidR="002813E8" w:rsidRDefault="0015235F">
      <w:pPr>
        <w:pStyle w:val="a"/>
        <w:spacing w:before="240" w:after="240"/>
      </w:pPr>
      <w:r>
        <w:t xml:space="preserve">#include </w:t>
      </w:r>
    </w:p>
    <w:p w:rsidR="002813E8" w:rsidRDefault="0015235F">
      <w:pPr>
        <w:pStyle w:val="a"/>
        <w:spacing w:before="240" w:after="240"/>
      </w:pPr>
      <w:r>
        <w:t>namespace { std::wstring_view GetShapeName(uint32_t id) noexcept { switch (id) { case IDM_MAIN_MENU_OBJECT_POINT: return L"Точка"; case IDM_MAIN_MENU_OBJECT_LINE: return L"Лінія"; case IDM_MAIN_MENU_OBJECT_RECT: return L"Прямокутник"; case IDM_MAIN_MENU_OBJECT_ELLIPSE: return L"Еліпс"; case IDM_MAIN_MENU_OBJECT_POINTLINE: return L"Лінія з кружечками"; case IDM_MAIN_MENU_OBJECT_CUBEFRAME: return L"Каркас куба"; } return L""; }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>class PointToolbarItem final : public lab::Editor::Toolbar::IItem {</w:t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PointToolbarItem(RECT box, uint32_t id, POINT pos, COLORREF color) : IItem(id, box), </w:t>
      </w:r>
      <w:r>
        <w:rPr>
          <w:rStyle w:val="a0"/>
          <w:rFonts w:ascii="Consolas" w:eastAsia="Consolas" w:hAnsi="Consolas" w:cs="Consolas"/>
        </w:rPr>
        <w:t>m_pos(pos), m_color(color)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m_pos.x += box.left;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m_pos.y += box.top;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virtual void Draw(HDC hdc, bool forceHover = false) const override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IItem::Draw(hdc, forceHover);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lab::PointShape(m_pos,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 + 1, m_pos.y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 - 1, m_pos.y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m_pos.x, m_pos.y + 1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m_pos.x, m_pos.y - 1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private: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m_pos;</w:t>
      </w:r>
      <w:r>
        <w:br/>
      </w:r>
      <w:r>
        <w:rPr>
          <w:rStyle w:val="a0"/>
          <w:rFonts w:ascii="Consolas" w:eastAsia="Consolas" w:hAnsi="Consolas" w:cs="Consolas"/>
        </w:rPr>
        <w:t xml:space="preserve">    COLORREF m_color;</w:t>
      </w:r>
      <w:r>
        <w:br/>
      </w:r>
      <w:r>
        <w:rPr>
          <w:rStyle w:val="a0"/>
          <w:rFonts w:ascii="Consolas" w:eastAsia="Consolas" w:hAnsi="Consolas" w:cs="Consolas"/>
        </w:rPr>
        <w:t>}; // class PointToolbarItem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class ShapeToolbarItem final : public lab::Editor::Toolbar::IItem {</w:t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template &lt;typename ShapeType&gt;</w:t>
      </w:r>
      <w:r>
        <w:br/>
      </w:r>
      <w:r>
        <w:rPr>
          <w:rStyle w:val="a0"/>
          <w:rFonts w:ascii="Consolas" w:eastAsia="Consolas" w:hAnsi="Consolas" w:cs="Consolas"/>
        </w:rPr>
        <w:t xml:space="preserve">    requires (std::is_base_of_v&lt;lab::IShape, ShapeType&gt;)</w:t>
      </w:r>
      <w:r>
        <w:br/>
      </w:r>
      <w:r>
        <w:rPr>
          <w:rStyle w:val="a0"/>
          <w:rFonts w:ascii="Consolas" w:eastAsia="Consolas" w:hAnsi="Consolas" w:cs="Consolas"/>
        </w:rPr>
        <w:t xml:space="preserve">    ShapeToolbarItem(RECT box, uint32_t id, ShapeType&amp;&amp; shape) : IItem(id, box)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m_shape = std::make_unique&lt;ShapeType&gt;(std::move(shape));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m_shape-&gt;SetRectPos(POINT{ m_box.left + m_shape-&gt;GetPos().x, m_box.top + m_shape-&gt;GetPos().y });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virtual void Draw(HDC hdc, bool forceHover = false) const override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IItem::Draw(hdc, forceHover);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m_shape-&gt;Draw(hdc);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private:</w:t>
      </w:r>
      <w:r>
        <w:br/>
      </w:r>
      <w:r>
        <w:rPr>
          <w:rStyle w:val="a0"/>
          <w:rFonts w:ascii="Consolas" w:eastAsia="Consolas" w:hAnsi="Consolas" w:cs="Consolas"/>
        </w:rPr>
        <w:t xml:space="preserve">    std::unique_ptr&lt;lab::IShape&gt; m_shape = nullptr;</w:t>
      </w:r>
      <w:r>
        <w:br/>
      </w:r>
      <w:r>
        <w:rPr>
          <w:rStyle w:val="a0"/>
          <w:rFonts w:ascii="Consolas" w:eastAsia="Consolas" w:hAnsi="Consolas" w:cs="Consolas"/>
        </w:rPr>
        <w:t>}; // class ShapeToobarItem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bool lab::Editor::Toolbar::HitTest(POINT point) noexcept { if (PtInRect(&amp;m_toolbarBox, point) == false) { return false; } for (uint32_t i = 0; i &lt; (int)Item::Count; ++i) { if (m_items[i] &amp;&amp; m_items[i]-&gt;HitTest(point)) { m_editor-&gt;SetCurrentShape(m_items[i]-&gt;GetID()); return true; } } return true; }</w:t>
      </w:r>
    </w:p>
    <w:p w:rsidR="002813E8" w:rsidRDefault="0015235F">
      <w:pPr>
        <w:pStyle w:val="a"/>
        <w:spacing w:before="240" w:after="240"/>
      </w:pPr>
      <w:r>
        <w:t>void lab::Editor::Toolbar::Draw(HDC hdc) const { RectangleShape fillRect{ POINT{ m_toolbarBox.left, m_toolbarBox.top }, POINT{ m_toolbarBox.right, m_toolbarBox.bottom }, m_fillColor, RGB(0, 0, 0) }; fillRect.Draw(hdc);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>for (const std::unique_ptr&lt;IItem&gt;&amp; item : m_items) {</w:t>
      </w:r>
      <w:r>
        <w:br/>
      </w:r>
      <w:r>
        <w:rPr>
          <w:rStyle w:val="a0"/>
          <w:rFonts w:ascii="Consolas" w:eastAsia="Consolas" w:hAnsi="Consolas" w:cs="Consolas"/>
        </w:rPr>
        <w:t xml:space="preserve">    if (!item) continue;</w:t>
      </w:r>
      <w:r>
        <w:br/>
      </w:r>
      <w:r>
        <w:rPr>
          <w:rStyle w:val="a0"/>
          <w:rFonts w:ascii="Consolas" w:eastAsia="Consolas" w:hAnsi="Consolas" w:cs="Consolas"/>
        </w:rPr>
        <w:t xml:space="preserve">    item-&gt;Draw(hdc);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 xml:space="preserve">void lab::Editor::Toolbar::ResetHoverStates() noexcept { for (std::unique_ptr&amp; item : m_items) { if </w:t>
      </w:r>
      <w:r>
        <w:t>(item) { item-&gt;OnUnhover(); } } m_hoveredID = UINT32_MAX; }</w:t>
      </w:r>
    </w:p>
    <w:p w:rsidR="002813E8" w:rsidRDefault="0015235F">
      <w:pPr>
        <w:pStyle w:val="a"/>
        <w:spacing w:before="240" w:after="240"/>
      </w:pPr>
      <w:r>
        <w:t>void lab::Editor::Toolbar::OnCursorMove(POINT pos) noexcept { for (uint32_t i = 0; i &lt; (int)Item::Count; ++i) { if (!m_items[i]) { continue; }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 xml:space="preserve">   RECT itemBox = m_items[i]-&gt;GetBox();</w:t>
      </w:r>
      <w:r>
        <w:br/>
      </w:r>
      <w:r>
        <w:rPr>
          <w:rStyle w:val="a0"/>
          <w:rFonts w:ascii="Consolas" w:eastAsia="Consolas" w:hAnsi="Consolas" w:cs="Consolas"/>
        </w:rPr>
        <w:t xml:space="preserve">    if (PtInRect(&amp;itemBox, pos))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m_items[i]-&gt;OnHover();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m_hoveredID = m_items[i]-&gt;GetID();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</w:t>
      </w:r>
      <w:r>
        <w:br/>
      </w:r>
      <w:r>
        <w:rPr>
          <w:rStyle w:val="a0"/>
          <w:rFonts w:ascii="Consolas" w:eastAsia="Consolas" w:hAnsi="Consolas" w:cs="Consolas"/>
        </w:rPr>
        <w:t xml:space="preserve">        for (uint32_t j = i + 1; j &lt; (int)Item::Count; ++j)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m_items[j]-&gt;OnUnhover();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else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</w:t>
      </w:r>
      <w:r>
        <w:rPr>
          <w:rStyle w:val="a0"/>
          <w:rFonts w:ascii="Consolas" w:eastAsia="Consolas" w:hAnsi="Consolas" w:cs="Consolas"/>
        </w:rPr>
        <w:t>m_items[i]-&gt;OnUnhover();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lab::Editor::Toolbar::OnResize(SIZE windowSize) noexcept { m_toolbarBox.right = windowSize.cx; }</w:t>
      </w:r>
    </w:p>
    <w:p w:rsidR="002813E8" w:rsidRDefault="0015235F">
      <w:pPr>
        <w:pStyle w:val="a"/>
        <w:spacing w:before="240" w:after="240"/>
      </w:pPr>
      <w:r>
        <w:t>void lab::Editor::Toolbar::IItem::Draw(HDC hdc, bool forceHover) const { if (m_hovered || forceHover) { lab::RectangleShape( POINT{ m_box.left, m_box.top }, POINT(m_box.right, m_box.bottom), this-&gt;onHoverColor, RGB(0, 0, 0) ).Draw(hdc); } }</w:t>
      </w:r>
    </w:p>
    <w:p w:rsidR="002813E8" w:rsidRDefault="0015235F">
      <w:pPr>
        <w:pStyle w:val="a"/>
        <w:spacing w:before="240" w:after="240"/>
      </w:pPr>
      <w:r>
        <w:t>void lab::Editor::Toolbar::IItem::OnHover() noexcept { m_hovered = true; }</w:t>
      </w:r>
    </w:p>
    <w:p w:rsidR="002813E8" w:rsidRDefault="0015235F">
      <w:pPr>
        <w:pStyle w:val="a"/>
        <w:spacing w:before="240" w:after="240"/>
      </w:pPr>
      <w:r>
        <w:t>void lab::Editor::Toolbar::IItem::OnUnhover() noexcept { m_hovered = false; }</w:t>
      </w:r>
    </w:p>
    <w:p w:rsidR="002813E8" w:rsidRDefault="0015235F">
      <w:pPr>
        <w:pStyle w:val="a"/>
        <w:spacing w:before="240" w:after="240"/>
      </w:pPr>
      <w:r>
        <w:t>lab::Editor::Editor(Window* window, EventSystem* eventSystem) : m_window(window), m_eventSystem(eventSystem), m_shapes() { _CtorInitShapeEditors(); _CtorInitEventListeners(); _CtorCreateToolbar(); }</w:t>
      </w:r>
    </w:p>
    <w:p w:rsidR="002813E8" w:rsidRDefault="0015235F">
      <w:pPr>
        <w:pStyle w:val="a"/>
        <w:spacing w:before="240" w:after="240"/>
      </w:pPr>
      <w:r>
        <w:t>UINT lab::Editor::GetMainMenuAsIntResource() noexcept { return IDR_EDITOR_MAIN_MENU; }</w:t>
      </w:r>
    </w:p>
    <w:p w:rsidR="002813E8" w:rsidRDefault="0015235F">
      <w:pPr>
        <w:pStyle w:val="a"/>
        <w:spacing w:before="240" w:after="240"/>
      </w:pPr>
      <w:r>
        <w:t>void lab::Editor::SetCurrentShape(uint32_t id) { switch (id) { case IDM_MAIN_MENU_OBJECT_POINT: m_window-&gt;ChangeTitle(L"Lab4 (Поточний об'єкт: точка)"); m_selectedShapeType = _ShapeType::Point; break;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 xml:space="preserve">   case IDM_MAIN_MENU_OBJECT_LINE: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m_window-&gt;ChangeTitle(L"Lab4 (Поточний об'єкт: лінія)");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_ShapeType::Line;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 IDM_MAIN_MENU_OBJECT_RECT: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m_window-&gt;ChangeTitle(L"Lab4 (Поточний об'єкт: прямокутник)");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_ShapeType::Rect;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 IDM_MAIN_MENU_OBJECT_ELLIPSE: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m_window-&gt;ChangeTitle(L"Lab4 (Поточний об'єкт: еліпс)");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_ShapeType::Ellipse;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 IDM_MAIN_MENU_OBJECT_POINTLINE: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m_window-&gt;ChangeTitle(L"Lab4 (Поточний об'єкт: лінія з кружечками)");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_ShapeType::PointLine;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 IDM_MAIN_MENU_OBJECT_CUBEFRAME: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m_window-&gt;ChangeTitle(L"Lab4 (Поточний об'єкт: каркас куба)");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_ShapeType::CubeFrame;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lab::Editor::OnMouseButton(const WindowMouseButtonEvent&amp; e) { if (e.GetMouseButton() == MouseButton::Left) { if ((e.IsPressed() &amp;&amp; m_toolbar-&gt;HitTest(e.GetPos())) || m_selectedShapeType == _ShapeType::None) { return; } std::unique_ptr&amp; selectedEditor = m_shapeEditors[(int)m_selectedShapeType]; if (e.IsPressed()) selectedEditor-&gt;OnMouseLBPressed(e.GetPos()); else selectedEditor-&gt;OnMouseLBReleased(e.GetPos()); } else { if (e.IsPressed() &amp;&amp; PtInRect(&amp;m_toolbar-&gt;GetBox(), e.GetPos())) { return; } std::uniq</w:t>
      </w:r>
      <w:r>
        <w:t>ue_ptr&amp; selectedEditor = m_shapeEditors[(int)m_selectedShapeType]; if (e.IsPressed()) selectedEditor-&gt;OnMouseRBPressed(e.GetPos()); } _EmplaceNewShapeIfExists(); }</w:t>
      </w:r>
    </w:p>
    <w:p w:rsidR="002813E8" w:rsidRDefault="0015235F">
      <w:pPr>
        <w:pStyle w:val="a"/>
        <w:spacing w:before="240" w:after="240"/>
      </w:pPr>
      <w:r>
        <w:t>void lab::Editor::Draw() { HDC hdc = m_window-&gt;GetHDC();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>for (size_t i = 0; i &lt; m_shapeCount; ++i) {</w:t>
      </w:r>
      <w:r>
        <w:br/>
      </w:r>
      <w:r>
        <w:rPr>
          <w:rStyle w:val="a0"/>
          <w:rFonts w:ascii="Consolas" w:eastAsia="Consolas" w:hAnsi="Consolas" w:cs="Consolas"/>
        </w:rPr>
        <w:t xml:space="preserve">    m_shapes[i]-&gt;Draw(hdc);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if (m_selectedShapeType !=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m_shapeEditors[(int)m_selectedShapeType]-&gt;DrawIntermediateIfExists(hdc);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m_toolbar-&gt;Draw(hdc);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if (m_selectedShapeType !=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Toolbar::IItem* selectedItem = m_toolbar-&gt;GetItem((uint32_t)m_selectedShapeType);</w:t>
      </w:r>
      <w:r>
        <w:br/>
      </w:r>
      <w:r>
        <w:rPr>
          <w:rStyle w:val="a0"/>
          <w:rFonts w:ascii="Consolas" w:eastAsia="Consolas" w:hAnsi="Consolas" w:cs="Consolas"/>
        </w:rPr>
        <w:t xml:space="preserve">    selectedItem-&gt;Draw(hdc, true);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 xml:space="preserve">if </w:t>
      </w:r>
      <w:r>
        <w:rPr>
          <w:rStyle w:val="a0"/>
          <w:rFonts w:ascii="Consolas" w:eastAsia="Consolas" w:hAnsi="Consolas" w:cs="Consolas"/>
        </w:rPr>
        <w:t>(m_toolbar-&gt;GetHoveredID() != UINT32_MAX) {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cursorPos = m_window-&gt;GetCursorPos();</w:t>
      </w:r>
      <w:r>
        <w:br/>
      </w:r>
      <w:r>
        <w:rPr>
          <w:rStyle w:val="a0"/>
          <w:rFonts w:ascii="Consolas" w:eastAsia="Consolas" w:hAnsi="Consolas" w:cs="Consolas"/>
        </w:rPr>
        <w:t xml:space="preserve">    std::wstring_view shapeName = GetShapeName(m_toolbar-&gt;GetHoveredID());</w:t>
      </w:r>
      <w:r>
        <w:br/>
      </w:r>
      <w:r>
        <w:rPr>
          <w:rStyle w:val="a0"/>
          <w:rFonts w:ascii="Consolas" w:eastAsia="Consolas" w:hAnsi="Consolas" w:cs="Consolas"/>
        </w:rPr>
        <w:t xml:space="preserve">    TextOutW(hdc, cursorPos.x + 10, cursorPos.y - 10, shapeName.data(), shapeName.size() + 1);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lab::Editor::_CtorInitShapeEditors() { m_shapeEditors[(int)_ShapeType::Point] = std::make_unique(); m_shapeEditors[(int)_ShapeType::Line] = std::make_unique(); m_shapeEditors[(int)_ShapeType::Rect] = std::make_unique(); m_shapeEditors[(int)_ShapeType::Ellipse] = std::make_unique(); m_shapeEditors[(int)_ShapeType::PointLine] = std::make_unique(); m_shapeEditors[(int)_ShapeType::CubeFrame] = std::make_unique(); }</w:t>
      </w:r>
    </w:p>
    <w:p w:rsidR="002813E8" w:rsidRDefault="0015235F">
      <w:pPr>
        <w:pStyle w:val="a"/>
        <w:spacing w:before="240" w:after="240"/>
      </w:pPr>
      <w:r>
        <w:t>void lab::Editor::_CtorInitEventListeners() { (void)m_eventSystem-&gt;StartListen(this, [](void* ctx, const WindowWMCommandEvent&amp; e) -&gt; EventResult { Editor* editor = (Editor*)ctx; editor-&gt;SetCurrentShape(e.GetLOWORD()); return EventResult::Propagate; } );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>(void)m_eventSystem-&gt;StartListen&lt;WindowMouseButtonEvent&gt;(this,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WindowMouseButtonEvent&amp;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editor-&gt;OnMouseButton(e);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(void)m_eventSystem-&gt;StartListen&lt;WindowCursorMoveEvent&gt;(this,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WindowCursorMoveEvent&amp;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RECT toolbarBox = editor-&gt;m_toolbar-&gt;GetBox();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if (PtInRect(&amp;toolbarBox, e.GetPos()))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editor-&gt;m_toolbar-&gt;OnCursorMove(e.GetPos());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else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editor-&gt;m_toolbar-&gt;ResetHoverStates();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if (editor-&gt;m_selectedShapeType ==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std::unique_ptr&lt;IShapeEditor&gt;&amp; selectedEditor = editor-&gt;m_shapeEditors[(int)editor-&gt;m_selectedShapeType];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selectedEditor-&gt;OnCursorMove(e.GetPos());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editor-&gt;_EmplaceNewShapeIfExists();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(void)m_eventSystem-&gt;StartListen&lt;WindowCursorLeaveEvent&gt;(this,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WindowCursorLeaveEvent&amp;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editor-&gt;m_toolbar-&gt;ResetHoverStates();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(void)m_eventSystem-&gt;StartListen&lt;WindowResizeEvent&gt;(this,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WindowResizeEvent&amp;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</w:t>
      </w:r>
      <w:r>
        <w:rPr>
          <w:rStyle w:val="a0"/>
          <w:rFonts w:ascii="Consolas" w:eastAsia="Consolas" w:hAnsi="Consolas" w:cs="Consolas"/>
        </w:rPr>
        <w:t>editor-&gt;m_toolbar-&gt;OnResize(e.GetSize());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lab::Editor::_CtorCreateToolbar() { uint32_t itemWidth = 45; m_toolbar = std::make_unique(this, RECT{ 0, 0, m_window-&gt;GetSize().cx, (LONG)itemWidth }, itemWidth, RGB(255, 255, 255)); SIZE itemBoxSize = m_toolbar-&gt;GetItemBoxSize(); { POINT relativePos = { (LONG)(itemBoxSize.cx / 2), (LONG)(itemBoxSize.cy / 2) }; m_toolbar-&gt;SetItem((int)_ShapeType::Point, IDM_MAIN_MENU_OBJECT_POINT, relativePos, RGB(30, 30, 30)); } { uint32_t lineLength = itemBoxSize.cx / 2; POINT relativePos = { (LONG)((itemBoxSize.cx -</w:t>
      </w:r>
      <w:r>
        <w:t xml:space="preserve"> lineLength) / 2), (LONG)(itemBoxSize.cy / 2) };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 xml:space="preserve">   LineShape line{ relativePos, POINT{ (LONG)(relativePos.x + lineLength), relativePos.y }, RGB(30, 30, 30)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m_toolbar-&gt;SetItem&lt;ShapeToolbarItem&gt;((int)_ShapeType::Line, IDM_MAIN_MENU_OBJECT_LINE, std::move(line));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PointLineShape pointLine{ relativePos, POINT{ (LONG)(relativePos.x + lineLength), relativePos.y }, RGB(30, 30, 30)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m_toolbar-&gt;SetItem&lt;ShapeToolbarItem&gt;((int)_ShapeType::PointLine, IDM_MAIN_MENU_OBJECT_POINTLINE, std::move(pointLine));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SIZE rectSize = { itemBoxSize.cx / 2, itemBoxSize.cy / 2 };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(itemBoxSize.cx - rectSize.cx) / 2, (itemBoxSize.cy - rectSize.cx) / 2 };</w:t>
      </w:r>
      <w:r>
        <w:br/>
      </w:r>
      <w:r>
        <w:rPr>
          <w:rStyle w:val="a0"/>
          <w:rFonts w:ascii="Consolas" w:eastAsia="Consolas" w:hAnsi="Consolas" w:cs="Consolas"/>
        </w:rPr>
        <w:t xml:space="preserve">    RectangleShape rect{ relativePos, POINT { relativePos.x + rectSize.cx, relativePos.y + rectSize.cy }, RGB(255, 255, 255), RGB(30, 30, 30)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m_toolbar-&gt;SetItem&lt;ShapeToolbarItem&gt;((int)_ShapeType::Rect, IDM_MAIN_MENU_OBJECT_RECT, std::move(rect));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relativePos.x -= rectSize.cx / 4;</w:t>
      </w:r>
      <w:r>
        <w:br/>
      </w:r>
      <w:r>
        <w:rPr>
          <w:rStyle w:val="a0"/>
          <w:rFonts w:ascii="Consolas" w:eastAsia="Consolas" w:hAnsi="Consolas" w:cs="Consolas"/>
        </w:rPr>
        <w:t xml:space="preserve">    relativePos.y += rectSize.cy / 4;</w:t>
      </w:r>
      <w:r>
        <w:br/>
      </w:r>
      <w:r>
        <w:rPr>
          <w:rStyle w:val="a0"/>
          <w:rFonts w:ascii="Consolas" w:eastAsia="Consolas" w:hAnsi="Consolas" w:cs="Consolas"/>
        </w:rPr>
        <w:t xml:space="preserve">    CubeFrameShape cubeFrame{ relativePos, POINT { relativePos.x + rectSize.cx, relativePos.y + rectSize.cy }, RGB(30, 30, 30)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m_toolbar-&gt;SetItem&lt;ShapeToolbarItem&gt;((int)_ShapeType::CubeFrame, IDM_MAIN_MENU_OBJECT_CUBEFRAME, std::move(cubeFrame));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SIZE diameters = { itemBoxSize.cx / 2, itemBoxSize.cy / 2 };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(itemBoxSize.cx - diameters.cx) / 2, (itemBoxSize.cy - diameters.cx) / 2 };</w:t>
      </w:r>
      <w:r>
        <w:br/>
      </w:r>
      <w:r>
        <w:rPr>
          <w:rStyle w:val="a0"/>
          <w:rFonts w:ascii="Consolas" w:eastAsia="Consolas" w:hAnsi="Consolas" w:cs="Consolas"/>
        </w:rPr>
        <w:t xml:space="preserve">    EllipseShape ellipse{ relativePos, POINT { relativePos.x + diameters.cx, relativePos.y + diameters.cy }, RGB(255, 255, 255), RGB(30, 30, 30)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m_toolbar-&gt;SetItem&lt;ShapeToolbarItem&gt;((int)_ShapeType::Ellipse, IDM_MAIN_MENU_OBJECT_ELLIPSE, std::move(ellipse));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lab::Editor::_EmplaceNewShapeIfExists() { std::unique_ptr newShape = m_shapeEditors[(int)m_selectedShapeType]-&gt;GetNewShape(); if (newShape != nullptr &amp;&amp; m_shapeCount &lt; m_shapes.size()) { m_shapes[m_shapeCount] = std::move(newShape); ++m_shapeCount; return; } }</w:t>
      </w:r>
    </w:p>
    <w:p w:rsidR="002813E8" w:rsidRDefault="0015235F">
      <w:pPr>
        <w:pStyle w:val="a"/>
        <w:spacing w:before="240" w:after="240"/>
      </w:pPr>
      <w:r>
        <w:t>void lab::PointEditor::OnMouseLBReleased(POINT pos) { m_pressedPos = { -1, -1 }; m_newShape = std::make_unique(pos, RGB(255, 0, 0)); }</w:t>
      </w:r>
    </w:p>
    <w:p w:rsidR="002813E8" w:rsidRDefault="0015235F">
      <w:pPr>
        <w:pStyle w:val="a"/>
        <w:spacing w:before="240" w:after="240"/>
      </w:pPr>
      <w:r>
        <w:t>void lab::PointEditor::OnCursorMove(POINT pos) { if (m_pressedPos.x != -1) { m_newShape = std::make_unique(pos, RGB(0, 0, 255)); } }</w:t>
      </w:r>
    </w:p>
    <w:p w:rsidR="002813E8" w:rsidRDefault="0015235F">
      <w:pPr>
        <w:pStyle w:val="a"/>
        <w:spacing w:before="240" w:after="240"/>
      </w:pPr>
      <w:r>
        <w:t>void lab::ITwoPointShapeEditor::OnMouseLBPressed(POINT pos) { IShapeEditor::OnMouseLBPressed(pos); m_hasIntermediate = true; }</w:t>
      </w:r>
    </w:p>
    <w:p w:rsidR="002813E8" w:rsidRDefault="0015235F">
      <w:pPr>
        <w:pStyle w:val="a"/>
        <w:spacing w:before="240" w:after="240"/>
      </w:pPr>
      <w:r>
        <w:t xml:space="preserve">void </w:t>
      </w:r>
      <w:r>
        <w:t>lab::ITwoPointShapeEditor::OnMouseRBPressed(POINT pos) { m_hasIntermediate = false; }</w:t>
      </w:r>
    </w:p>
    <w:p w:rsidR="002813E8" w:rsidRDefault="0015235F">
      <w:pPr>
        <w:pStyle w:val="a"/>
        <w:spacing w:before="240" w:after="240"/>
      </w:pPr>
      <w:r>
        <w:t>// ------------------------------------------------- LineEditor -------------------------------------------------</w:t>
      </w:r>
    </w:p>
    <w:p w:rsidR="002813E8" w:rsidRDefault="0015235F">
      <w:pPr>
        <w:pStyle w:val="a"/>
        <w:spacing w:before="240" w:after="240"/>
      </w:pPr>
      <w:r>
        <w:t>lab::LineEditor::LineEditor() { m_intermediate = std::make_unique(POINT{ 0, 0 }, POINT{ 0, 0 }, RGB(0, 0, 0)); m_intermediate-&gt;SetOutlineStyle(PS_DASH); }</w:t>
      </w:r>
    </w:p>
    <w:p w:rsidR="002813E8" w:rsidRDefault="0015235F">
      <w:pPr>
        <w:pStyle w:val="a"/>
        <w:spacing w:before="240" w:after="240"/>
      </w:pPr>
      <w:r>
        <w:t>void lab::LineEditor::OnMouseLBPressed(POINT pos) { ITwoPointShapeEditor::OnMouseLBPressed(pos); m_intermediate-&gt;SetPoints(pos, pos); }</w:t>
      </w:r>
    </w:p>
    <w:p w:rsidR="002813E8" w:rsidRDefault="0015235F">
      <w:pPr>
        <w:pStyle w:val="a"/>
        <w:spacing w:before="240" w:after="240"/>
      </w:pPr>
      <w:r>
        <w:t>void lab::LineEditor::OnMouseLBReleased(POINT pos) { if (m_hasIntermediate &amp;&amp; pos.x - m_pressedPos.x != 0 &amp;&amp; pos.y - m_pressedPos.y != 0) { m_newShape = std::make_unique(m_pressedPos, pos, RGB(0, 0, 0)); } m_hasIntermediate = false; }</w:t>
      </w:r>
    </w:p>
    <w:p w:rsidR="002813E8" w:rsidRDefault="0015235F">
      <w:pPr>
        <w:pStyle w:val="a"/>
        <w:spacing w:before="240" w:after="240"/>
      </w:pPr>
      <w:r>
        <w:t>void lab::LineEditor::OnCursorMove(POINT pos) { if (m_hasIntermediate) { m_intermediate-&gt;SetTo(pos); } }</w:t>
      </w:r>
    </w:p>
    <w:p w:rsidR="002813E8" w:rsidRDefault="0015235F">
      <w:pPr>
        <w:pStyle w:val="a"/>
        <w:spacing w:before="240" w:after="240"/>
      </w:pPr>
      <w:r>
        <w:t>// ----------------------------------------------- RectangleEditor -----------------------------------------------</w:t>
      </w:r>
    </w:p>
    <w:p w:rsidR="002813E8" w:rsidRDefault="0015235F">
      <w:pPr>
        <w:pStyle w:val="a"/>
        <w:spacing w:before="240" w:after="240"/>
      </w:pPr>
      <w:r>
        <w:t>lab::RectangleEditor::RectangleEditor() { m_intermediate = std::make_unique(POINT{ 0, 0 }, POINT{ 0, 0 }, RGB(255, 255, 255), RGB(0, 0, 0)); m_intermediate-&gt;SetOutlineStyle(PS_DASH); m_intermediate-&gt;MakeTransparent(); }</w:t>
      </w:r>
    </w:p>
    <w:p w:rsidR="002813E8" w:rsidRDefault="0015235F">
      <w:pPr>
        <w:pStyle w:val="a"/>
        <w:spacing w:before="240" w:after="240"/>
      </w:pPr>
      <w:r>
        <w:t>void lab::RectangleEditor::OnMouseLBPressed(POINT pos) { ITwoPointShapeEditor::OnMouseLBPressed(pos); m_intermediate-&gt;SetPoints(pos, pos); }</w:t>
      </w:r>
    </w:p>
    <w:p w:rsidR="002813E8" w:rsidRDefault="0015235F">
      <w:pPr>
        <w:pStyle w:val="a"/>
        <w:spacing w:before="240" w:after="240"/>
      </w:pPr>
      <w:r>
        <w:t xml:space="preserve">void lab::RectangleEditor::OnMouseLBReleased(POINT pos) { if (m_hasIntermediate &amp;&amp; pos.x - m_pressedPos.x != 0 &amp;&amp; pos.y - m_pressedPos.y != 0) { std::unique_ptr rect = </w:t>
      </w:r>
      <w:r>
        <w:t>std::make_unique(*m_intermediate);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 xml:space="preserve">   rect-&gt;SetOutlineStyle(PS_SOLID);</w:t>
      </w:r>
      <w:r>
        <w:br/>
      </w:r>
      <w:r>
        <w:rPr>
          <w:rStyle w:val="a0"/>
          <w:rFonts w:ascii="Consolas" w:eastAsia="Consolas" w:hAnsi="Consolas" w:cs="Consolas"/>
        </w:rPr>
        <w:t xml:space="preserve">    rect-&gt;SetColor(RGB(0, 255, 0));</w:t>
      </w:r>
      <w:r>
        <w:br/>
      </w:r>
      <w:r>
        <w:rPr>
          <w:rStyle w:val="a0"/>
          <w:rFonts w:ascii="Consolas" w:eastAsia="Consolas" w:hAnsi="Consolas" w:cs="Consolas"/>
        </w:rPr>
        <w:t xml:space="preserve">    rect-&gt;MakeTransparent(false);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m_newShape = std::move(rect);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m_hasIntermediate = false;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lab::RectangleEditor::OnCursorMove(POINT pos) { if (m_hasIntermediate) { POINT halfSize = { std::abs(pos.x - m_pressedPos.x), std::abs(pos.y - m_pressedPos.y) }; m_intermediate-&gt;SetPoints( POINT{ m_pressedPos.x - halfSize.x, m_pressedPos.y - halfSize.y }, POINT{ m_pressedPos.x + halfSize.x, m_pressedPos.y + halfSize.y } ); } }</w:t>
      </w:r>
    </w:p>
    <w:p w:rsidR="002813E8" w:rsidRDefault="0015235F">
      <w:pPr>
        <w:pStyle w:val="a"/>
        <w:spacing w:before="240" w:after="240"/>
      </w:pPr>
      <w:r>
        <w:t>// ------------------------------------------------ EllipseEditor -------------------------------------------------</w:t>
      </w:r>
    </w:p>
    <w:p w:rsidR="002813E8" w:rsidRDefault="0015235F">
      <w:pPr>
        <w:pStyle w:val="a"/>
        <w:spacing w:before="240" w:after="240"/>
      </w:pPr>
      <w:r>
        <w:t>lab::EllipseEditor::EllipseEditor() { m_intermediate = std::make_unique(POINT{ 0, 0 }, POINT{ 0, 0 }, RGB(255, 255, 255), RGB(0, 0, 0)); m_intermediate-&gt;SetOutlineStyle(PS_DASH); m_intermediate-&gt;MakeTransparent(); }</w:t>
      </w:r>
    </w:p>
    <w:p w:rsidR="002813E8" w:rsidRDefault="0015235F">
      <w:pPr>
        <w:pStyle w:val="a"/>
        <w:spacing w:before="240" w:after="240"/>
      </w:pPr>
      <w:r>
        <w:t>void lab::EllipseEditor::OnMouseLBPressed(POINT pos) { ITwoPointShapeEditor::OnMouseLBPressed(pos); m_intermediate-&gt;SetPoints(pos, pos); }</w:t>
      </w:r>
    </w:p>
    <w:p w:rsidR="002813E8" w:rsidRDefault="0015235F">
      <w:pPr>
        <w:pStyle w:val="a"/>
        <w:spacing w:before="240" w:after="240"/>
      </w:pPr>
      <w:r>
        <w:t>void lab::EllipseEditor::OnMouseLBReleased(POINT pos) { if (m_hasIntermediate &amp;&amp; pos.x - m_pressedPos.x != 0 &amp;&amp; pos.y - m_pressedPos.y != 0) { std::unique_ptr ellipse = std::make_unique(*m_intermediate);</w:t>
      </w:r>
    </w:p>
    <w:p w:rsidR="002813E8" w:rsidRDefault="0015235F">
      <w:pPr>
        <w:pStyle w:val="a"/>
      </w:pPr>
      <w:r>
        <w:rPr>
          <w:rStyle w:val="a0"/>
          <w:rFonts w:ascii="Consolas" w:eastAsia="Consolas" w:hAnsi="Consolas" w:cs="Consolas"/>
        </w:rPr>
        <w:t xml:space="preserve">   ellipse-&gt;SetOutlineStyle(PS_SOLID);</w:t>
      </w:r>
      <w:r>
        <w:br/>
      </w:r>
      <w:r>
        <w:rPr>
          <w:rStyle w:val="a0"/>
          <w:rFonts w:ascii="Consolas" w:eastAsia="Consolas" w:hAnsi="Consolas" w:cs="Consolas"/>
        </w:rPr>
        <w:t xml:space="preserve">    ellipse-&gt;SetColor(RGB(255, 255, 255));</w:t>
      </w:r>
      <w:r>
        <w:br/>
      </w:r>
      <w:r>
        <w:rPr>
          <w:rStyle w:val="a0"/>
          <w:rFonts w:ascii="Consolas" w:eastAsia="Consolas" w:hAnsi="Consolas" w:cs="Consolas"/>
        </w:rPr>
        <w:t xml:space="preserve">    ellipse-&gt;MakeTransparent(false);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m_newShape = std::move(ellipse);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m_hasIntermediate = false;</w:t>
      </w:r>
      <w:r>
        <w:br/>
      </w:r>
      <w:r>
        <w:t xml:space="preserve"> </w:t>
      </w:r>
    </w:p>
    <w:p w:rsidR="002813E8" w:rsidRDefault="0015235F">
      <w:pPr>
        <w:pStyle w:val="a"/>
        <w:spacing w:before="240" w:after="240"/>
      </w:pPr>
      <w:r>
        <w:t>}</w:t>
      </w:r>
    </w:p>
    <w:p w:rsidR="002813E8" w:rsidRDefault="0015235F">
      <w:pPr>
        <w:pStyle w:val="a"/>
        <w:spacing w:before="240" w:after="240"/>
      </w:pPr>
      <w:r>
        <w:t>void lab::EllipseEditor::OnCursorMove(POINT pos) { if (m_hasIntermediate) { m_intermediate-&gt;SetRightBottom(pos); } }</w:t>
      </w:r>
    </w:p>
    <w:p w:rsidR="002813E8" w:rsidRDefault="0015235F">
      <w:pPr>
        <w:pStyle w:val="a"/>
        <w:spacing w:before="240" w:after="240"/>
      </w:pPr>
      <w:r>
        <w:t>// ------------------------------------------------ PointLineEditor -------------------------------------------------</w:t>
      </w:r>
    </w:p>
    <w:p w:rsidR="002813E8" w:rsidRDefault="0015235F">
      <w:pPr>
        <w:pStyle w:val="a"/>
        <w:spacing w:before="240" w:after="240"/>
      </w:pPr>
      <w:r>
        <w:t>lab::PointLineEditor::PointLineEditor() { m_intermediate = std::make_unique(POINT{ 0, 0 }, POINT{ 0, 0 }, RGB(0, 0, 0)); m_intermediate-&gt;SetOutlineStyle(PS_DASH); m_intermediate-&gt;MakeTransparent(); }</w:t>
      </w:r>
    </w:p>
    <w:p w:rsidR="002813E8" w:rsidRDefault="0015235F">
      <w:pPr>
        <w:pStyle w:val="a"/>
        <w:spacing w:before="240" w:after="240"/>
      </w:pPr>
      <w:r>
        <w:t>void lab::PointLineEditor::OnMouseLBPressed(POINT pos) { ITwoPointShapeEditor::OnMouseLBPressed(pos); m_intermediate-&gt;LineShape::SetPoints(pos, pos); }</w:t>
      </w:r>
    </w:p>
    <w:p w:rsidR="002813E8" w:rsidRDefault="0015235F">
      <w:pPr>
        <w:pStyle w:val="a"/>
        <w:spacing w:before="240" w:after="240"/>
      </w:pPr>
      <w:r>
        <w:t>void lab::PointLineEditor::OnMouseLBReleased(POINT pos) { if (m_hasIntermediate &amp;&amp; pos.x - m_pressedPos.x != 0 &amp;&amp; pos.y - m_pressedPos.y != 0) { m_newShape = std::make_unique(m_pressedPos, pos, RGB(0, 0, 0)); } m_hasIntermediate = false; }</w:t>
      </w:r>
    </w:p>
    <w:p w:rsidR="002813E8" w:rsidRDefault="0015235F">
      <w:pPr>
        <w:pStyle w:val="a"/>
        <w:spacing w:before="240" w:after="240"/>
      </w:pPr>
      <w:r>
        <w:t>void lab::PointLineEditor::OnCursorMove(POINT pos) { if (m_hasIntermediate) { m_intermediate-&gt;SetTo(pos); } }</w:t>
      </w:r>
    </w:p>
    <w:p w:rsidR="002813E8" w:rsidRDefault="0015235F">
      <w:pPr>
        <w:pStyle w:val="a"/>
        <w:spacing w:before="240" w:after="240"/>
      </w:pPr>
      <w:r>
        <w:t>// ------------------------------------------------ CubeFrameEditor -------------------------------------------------</w:t>
      </w:r>
    </w:p>
    <w:p w:rsidR="002813E8" w:rsidRDefault="0015235F">
      <w:pPr>
        <w:pStyle w:val="a"/>
        <w:spacing w:before="240" w:after="240"/>
      </w:pPr>
      <w:r>
        <w:t>lab::CubeFrameEditor::CubeFrameEditor() { m_intermediate = std::make_unique(POINT{ 0, 0 }, POINT{ 0, 0 }, RGB(0, 0, 0)); m_intermediate-&gt;SetOutlineStyle(PS_DASH); m_intermediate-&gt;MakeTransparent(); }</w:t>
      </w:r>
    </w:p>
    <w:p w:rsidR="002813E8" w:rsidRDefault="0015235F">
      <w:pPr>
        <w:pStyle w:val="a"/>
        <w:spacing w:before="240" w:after="240"/>
      </w:pPr>
      <w:r>
        <w:t>void lab::CubeFrameEditor::OnMouseLBPressed(POINT pos) { ITwoPointShapeEditor::OnMouseLBPressed(pos); m_intermediate-&gt;RectangleShape::SetPoints(pos, pos); }</w:t>
      </w:r>
    </w:p>
    <w:p w:rsidR="002813E8" w:rsidRDefault="0015235F">
      <w:pPr>
        <w:pStyle w:val="a"/>
        <w:spacing w:before="240" w:after="240"/>
      </w:pPr>
      <w:r>
        <w:t xml:space="preserve">void lab::CubeFrameEditor::OnMouseLBReleased(POINT pos) { if (m_hasIntermediate &amp;&amp; pos.x - m_pressedPos.x != 0 &amp;&amp; pos.y - m_pressedPos.y != 0) { m_newShape = std::make_unique(*m_intermediate); </w:t>
      </w:r>
      <w:r>
        <w:t>m_newShape-&gt;SetOutlineStyle(PS_SOLID); } m_hasIntermediate = false; }</w:t>
      </w:r>
    </w:p>
    <w:p w:rsidR="002813E8" w:rsidRDefault="0015235F">
      <w:pPr>
        <w:pStyle w:val="a"/>
        <w:spacing w:before="240" w:after="240"/>
      </w:pPr>
      <w:r>
        <w:t>void lab::CubeFrameEditor::OnCursorMove(POINT pos) { if (m_hasIntermediate) { m_intermediate-&gt;SetRightBottom(pos); } }</w:t>
      </w:r>
    </w:p>
    <w:p w:rsidR="002813E8" w:rsidRDefault="002813E8">
      <w:pPr>
        <w:pStyle w:val="11"/>
      </w:pPr>
    </w:p>
    <w:p w:rsidR="002813E8" w:rsidRDefault="002813E8">
      <w:pPr>
        <w:pStyle w:val="1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Shape.h</w:t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15235F">
      <w:pPr>
        <w:pStyle w:val="1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LAB2_SHAPE_HEADER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LAB2_SHAPE_HEADER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&lt;cmath&gt;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 m_pos(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SetOutlineStyle(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m_outlineStyle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SetColor(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m_color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GetPos()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m_pos;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GetColor()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m_outlineStyle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PS_SOLID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class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IShape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 PointShape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PointShape(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~PointShape()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 LineShape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~LineShape() {};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SetTo(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----------------------------------------- OutlineShape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IOutlineShape(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m_outlineColor(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~IOutlineShape() {};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MakeTransparent(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m_hasFill = !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m_hasFill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m_outlineColor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IOutlineShape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 RectangleShape 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~RectangleShape()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GetSize()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std::abs(m_rightBottom.x - m_pos.x), std::abs(m_rightBottom.y - m_pos.y)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 EllipseShape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~EllipseShape()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GetDiameters()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std::abs(m_rightBottom.x - m_pos.x), std::abs(m_rightBottom.y - m_pos.y)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 PointLineShape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PointLineShape(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::MakeTransparent();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~PointLineShape()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 CubeFrameShape ---------------------------------------------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CubeFrameShape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CubeFrameShape(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::MakeTransparent();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~CubeFrameShape()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CubeFrameShape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!LAB2_SHAPE_HEADER</w:t>
      </w:r>
    </w:p>
    <w:p w:rsidR="002813E8" w:rsidRDefault="002813E8">
      <w:pPr>
        <w:pStyle w:val="1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>Shape.cpp</w:t>
      </w:r>
    </w:p>
    <w:p w:rsidR="002813E8" w:rsidRDefault="0015235F">
      <w:pPr>
        <w:pStyle w:val="1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SetPixel(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m_pos.x, m_pos.y, m_color);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MoveToEx(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m_pos.x, m_pos.y,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m_to.x, m_to.y);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dx = m_to.x - m_pos.x;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dy = m_to.y -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m_pos.y;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m_pos.x + dx, m_pos.y + dy 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m_outlineColor);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CreateSolidBrush(m_color) :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oldBrush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m_pos.x, m_pos.y, m_rightBottom.x, m_rightBottom.y);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DeleteObject(brush);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dx = m_rightBottom.x - m_pos.x;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dy =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m_rightBottom.y - m_pos.y;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m_pos.x + dx, m_pos.y + dy 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m_outlineColor);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CreateSolidBrush(m_color) :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oldBrush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m_pos.x, m_pos.y, m_rightBottom.x,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m_rightBottom.y);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DeleteObject(brush);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dx = m_rightBottom.x - m_pos.x;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dy = m_rightBottom.y - m_pos.y;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m_pos.x + dx, m_pos.y + dy 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constexpr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radius = 5;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oldPos = m_pos;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vec = { m_to.x - m_pos.x, m_to.y -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m_pos.y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vecLen = std::hypot(vec.x, vec.y);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vx = 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)vec.x / vecLen * radius;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vy = 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)vec.y / vecLen * radius;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m_pos.x -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)vx - radius, m_pos.y -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)vy - radius },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m_pos.x -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)vx + radius, m_pos.y -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)vy + radius 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m_to.x +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)vx - radius, m_to.y +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)vy - radius },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m_to.x +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)vx +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radius, m_to.y +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)vy + radius 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::SetPos(oldPos);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CubeFrameShape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size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::GetSize();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lt = m_pos;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rb = m_rightBottom;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lt.x + size.cx / 2, lt.y - size.cy / 2 },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rb.x + size.cx / 2, rb.y - size.cy / 2 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::SetPoints(lt,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lt.x + size.cx / 2, lt.y - size.cy / 2 });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::SetPoints(rb,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rb.x + size.cx / 2, rb.y - size.cy / 2 });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rb.x, lt.y },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rb.x + size.cx / 2, lt.y - size.cy / 2 });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lt.x, rb.y },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lt.x + size.cx / 2, rb.y - size.cy / 2 });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::SetPoints(lt, rb);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CubeFrameShape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::SetRectPos(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2813E8" w:rsidRDefault="002813E8">
      <w:pPr>
        <w:pStyle w:val="1"/>
        <w:pageBreakBefore/>
      </w:pPr>
    </w:p>
    <w:p w:rsidR="002813E8" w:rsidRDefault="0015235F">
      <w:pPr>
        <w:pStyle w:val="11"/>
      </w:pP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Діаграма успадкування класів:</w:t>
      </w: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1) Об’єкти:</w:t>
      </w:r>
    </w:p>
    <w:p w:rsidR="002813E8" w:rsidRDefault="0015235F">
      <w:pPr>
        <w:pStyle w:val="11"/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152403</wp:posOffset>
            </wp:positionV>
            <wp:extent cx="5943600" cy="3581403"/>
            <wp:effectExtent l="0" t="0" r="0" b="0"/>
            <wp:wrapNone/>
            <wp:docPr id="18166378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2) Редактори:</w:t>
      </w: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15235F">
      <w:pPr>
        <w:pStyle w:val="11"/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9528</wp:posOffset>
            </wp:positionV>
            <wp:extent cx="5943600" cy="1914525"/>
            <wp:effectExtent l="0" t="0" r="0" b="9525"/>
            <wp:wrapNone/>
            <wp:docPr id="124621348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a"/>
        <w:pageBreakBefore/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Скріншоти:</w:t>
      </w:r>
    </w:p>
    <w:p w:rsidR="002813E8" w:rsidRDefault="002813E8">
      <w:pPr>
        <w:pStyle w:val="11"/>
      </w:pPr>
    </w:p>
    <w:p w:rsidR="002813E8" w:rsidRDefault="0015235F">
      <w:pPr>
        <w:pStyle w:val="11"/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705221"/>
            <wp:effectExtent l="0" t="0" r="0" b="0"/>
            <wp:wrapNone/>
            <wp:docPr id="36955622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813E8" w:rsidRDefault="002813E8">
      <w:pPr>
        <w:pStyle w:val="11"/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2813E8">
      <w:pPr>
        <w:pStyle w:val="11"/>
      </w:pPr>
    </w:p>
    <w:p w:rsidR="002813E8" w:rsidRDefault="0015235F">
      <w:pPr>
        <w:pStyle w:val="11"/>
      </w:pPr>
      <w:r>
        <w:rPr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57600"/>
            <wp:effectExtent l="0" t="0" r="0" b="0"/>
            <wp:wrapNone/>
            <wp:docPr id="48050138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813E8" w:rsidRDefault="002813E8">
      <w:pPr>
        <w:pStyle w:val="a"/>
        <w:pageBreakBefore/>
      </w:pPr>
    </w:p>
    <w:p w:rsidR="002813E8" w:rsidRDefault="0015235F">
      <w:pPr>
        <w:pStyle w:val="11"/>
      </w:pP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971925"/>
            <wp:effectExtent l="0" t="0" r="0" b="9525"/>
            <wp:wrapNone/>
            <wp:docPr id="190837527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813E8" w:rsidRDefault="002813E8">
      <w:pPr>
        <w:pStyle w:val="1"/>
        <w:pageBreakBefore/>
      </w:pPr>
    </w:p>
    <w:p w:rsidR="002813E8" w:rsidRDefault="002813E8">
      <w:pPr>
        <w:pStyle w:val="11"/>
      </w:pPr>
    </w:p>
    <w:p w:rsidR="002813E8" w:rsidRDefault="0015235F">
      <w:pPr>
        <w:pStyle w:val="11"/>
      </w:pPr>
      <w:r>
        <w:rPr>
          <w:rStyle w:val="12"/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  <w:r>
        <w:rPr>
          <w:rStyle w:val="12"/>
          <w:rFonts w:ascii="Times New Roman" w:eastAsia="Times New Roman" w:hAnsi="Times New Roman" w:cs="Times New Roman"/>
          <w:sz w:val="28"/>
          <w:szCs w:val="28"/>
        </w:rPr>
        <w:t>отримано вмінь та навичок проектування класів, виконавши модернізацію коду графічного редактора в об’єктно-орієнтованому стилі для забезпечення зручного додавання нових типів об'єктів.</w:t>
      </w:r>
    </w:p>
    <w:p w:rsidR="002813E8" w:rsidRDefault="002813E8">
      <w:pPr>
        <w:pStyle w:val="11"/>
      </w:pPr>
    </w:p>
    <w:sectPr w:rsidR="002813E8">
      <w:headerReference w:type="default" r:id="rId12"/>
      <w:footerReference w:type="default" r:id="rId13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5235F" w:rsidRDefault="0015235F">
      <w:r>
        <w:separator/>
      </w:r>
    </w:p>
  </w:endnote>
  <w:endnote w:type="continuationSeparator" w:id="0">
    <w:p w:rsidR="0015235F" w:rsidRDefault="00152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altName w:val="Calibri"/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D068F6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ind w:right="-115"/>
            <w:jc w:val="right"/>
          </w:pPr>
        </w:p>
      </w:tc>
    </w:tr>
  </w:tbl>
  <w:p w:rsidR="0015235F" w:rsidRDefault="0015235F">
    <w:pPr>
      <w:pStyle w:val="1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5235F" w:rsidRDefault="0015235F">
      <w:r>
        <w:rPr>
          <w:color w:val="000000"/>
        </w:rPr>
        <w:separator/>
      </w:r>
    </w:p>
  </w:footnote>
  <w:footnote w:type="continuationSeparator" w:id="0">
    <w:p w:rsidR="0015235F" w:rsidRDefault="00152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D068F6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15235F" w:rsidRDefault="0015235F">
          <w:pPr>
            <w:pStyle w:val="18"/>
            <w:ind w:right="-115"/>
            <w:jc w:val="right"/>
          </w:pPr>
        </w:p>
      </w:tc>
    </w:tr>
  </w:tbl>
  <w:p w:rsidR="0015235F" w:rsidRDefault="0015235F">
    <w:pPr>
      <w:pStyle w:val="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321D9C"/>
    <w:multiLevelType w:val="multilevel"/>
    <w:tmpl w:val="2C7E2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5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813E8"/>
    <w:rsid w:val="0015235F"/>
    <w:rsid w:val="002813E8"/>
    <w:rsid w:val="00CF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87DDDA-ECBA-4AD5-BABE-8A5F0F46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lear Sans" w:hAnsi="Calibri" w:cs="Noto Sans Devanagari"/>
        <w:kern w:val="3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бычный"/>
  </w:style>
  <w:style w:type="character" w:customStyle="1" w:styleId="a0">
    <w:name w:val="Основной шрифт абзаца"/>
  </w:style>
  <w:style w:type="paragraph" w:customStyle="1" w:styleId="1">
    <w:name w:val="Обычный1"/>
  </w:style>
  <w:style w:type="character" w:customStyle="1" w:styleId="10">
    <w:name w:val="Основной шрифт абзаца1"/>
  </w:style>
  <w:style w:type="paragraph" w:customStyle="1" w:styleId="11">
    <w:name w:val="Обычный1"/>
  </w:style>
  <w:style w:type="character" w:customStyle="1" w:styleId="12">
    <w:name w:val="Основной шрифт абзаца1"/>
  </w:style>
  <w:style w:type="paragraph" w:customStyle="1" w:styleId="100">
    <w:name w:val="Обычный10"/>
  </w:style>
  <w:style w:type="character" w:customStyle="1" w:styleId="101">
    <w:name w:val="Основной шрифт абзаца10"/>
  </w:style>
  <w:style w:type="paragraph" w:customStyle="1" w:styleId="1000">
    <w:name w:val="Обычный100"/>
    <w:pPr>
      <w:widowControl w:val="0"/>
      <w:suppressAutoHyphens/>
    </w:pPr>
    <w:rPr>
      <w:sz w:val="22"/>
    </w:rPr>
  </w:style>
  <w:style w:type="character" w:customStyle="1" w:styleId="1001">
    <w:name w:val="Основной шрифт абзаца100"/>
  </w:style>
  <w:style w:type="paragraph" w:customStyle="1" w:styleId="13">
    <w:name w:val="Заголовок1"/>
    <w:basedOn w:val="1000"/>
    <w:next w:val="1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4">
    <w:name w:val="Основной текст1"/>
    <w:basedOn w:val="1000"/>
    <w:pPr>
      <w:spacing w:after="140" w:line="276" w:lineRule="auto"/>
    </w:pPr>
  </w:style>
  <w:style w:type="paragraph" w:customStyle="1" w:styleId="15">
    <w:name w:val="Список1"/>
    <w:basedOn w:val="14"/>
  </w:style>
  <w:style w:type="paragraph" w:customStyle="1" w:styleId="16">
    <w:name w:val="Название объекта1"/>
    <w:basedOn w:val="1000"/>
    <w:pPr>
      <w:suppressLineNumbers/>
      <w:spacing w:before="120" w:after="120"/>
    </w:pPr>
    <w:rPr>
      <w:i/>
      <w:iCs/>
      <w:sz w:val="24"/>
    </w:rPr>
  </w:style>
  <w:style w:type="paragraph" w:customStyle="1" w:styleId="a1">
    <w:name w:val="Покажчик"/>
    <w:basedOn w:val="1000"/>
    <w:pPr>
      <w:suppressLineNumbers/>
    </w:pPr>
  </w:style>
  <w:style w:type="paragraph" w:customStyle="1" w:styleId="17">
    <w:name w:val="Абзац списка1"/>
    <w:basedOn w:val="1000"/>
    <w:pPr>
      <w:ind w:left="720"/>
    </w:pPr>
  </w:style>
  <w:style w:type="paragraph" w:customStyle="1" w:styleId="18">
    <w:name w:val="Верхний колонтитул1"/>
    <w:basedOn w:val="1000"/>
    <w:pPr>
      <w:tabs>
        <w:tab w:val="center" w:pos="4680"/>
        <w:tab w:val="right" w:pos="9360"/>
      </w:tabs>
    </w:pPr>
  </w:style>
  <w:style w:type="paragraph" w:customStyle="1" w:styleId="19">
    <w:name w:val="Нижний колонтитул1"/>
    <w:basedOn w:val="1000"/>
    <w:pPr>
      <w:tabs>
        <w:tab w:val="center" w:pos="4680"/>
        <w:tab w:val="right" w:pos="9360"/>
      </w:tabs>
    </w:pPr>
  </w:style>
  <w:style w:type="paragraph" w:customStyle="1" w:styleId="2">
    <w:name w:val="Верхний колонтитул2"/>
    <w:basedOn w:val="100"/>
    <w:pPr>
      <w:tabs>
        <w:tab w:val="center" w:pos="4680"/>
        <w:tab w:val="right" w:pos="9360"/>
      </w:tabs>
    </w:pPr>
    <w:rPr>
      <w:rFonts w:cs="Mangal"/>
    </w:rPr>
  </w:style>
  <w:style w:type="character" w:customStyle="1" w:styleId="a2">
    <w:name w:val="Верхний колонтитул Знак"/>
    <w:basedOn w:val="101"/>
    <w:rPr>
      <w:rFonts w:cs="Mangal"/>
    </w:rPr>
  </w:style>
  <w:style w:type="paragraph" w:customStyle="1" w:styleId="20">
    <w:name w:val="Нижний колонтитул2"/>
    <w:basedOn w:val="100"/>
    <w:pPr>
      <w:tabs>
        <w:tab w:val="center" w:pos="4680"/>
        <w:tab w:val="right" w:pos="9360"/>
      </w:tabs>
    </w:pPr>
    <w:rPr>
      <w:rFonts w:cs="Mangal"/>
    </w:rPr>
  </w:style>
  <w:style w:type="character" w:customStyle="1" w:styleId="a3">
    <w:name w:val="Нижний колонтитул Знак"/>
    <w:basedOn w:val="101"/>
    <w:rPr>
      <w:rFonts w:cs="Mangal"/>
    </w:rPr>
  </w:style>
  <w:style w:type="paragraph" w:customStyle="1" w:styleId="3">
    <w:name w:val="Верхний колонтитул3"/>
    <w:basedOn w:val="11"/>
    <w:pPr>
      <w:tabs>
        <w:tab w:val="center" w:pos="4680"/>
        <w:tab w:val="right" w:pos="9360"/>
      </w:tabs>
    </w:pPr>
    <w:rPr>
      <w:rFonts w:cs="Mangal"/>
    </w:rPr>
  </w:style>
  <w:style w:type="character" w:customStyle="1" w:styleId="1a">
    <w:name w:val="Верхний колонтитул Знак1"/>
    <w:basedOn w:val="12"/>
    <w:rPr>
      <w:rFonts w:cs="Mangal"/>
    </w:rPr>
  </w:style>
  <w:style w:type="paragraph" w:customStyle="1" w:styleId="30">
    <w:name w:val="Нижний колонтитул3"/>
    <w:basedOn w:val="11"/>
    <w:pPr>
      <w:tabs>
        <w:tab w:val="center" w:pos="4680"/>
        <w:tab w:val="right" w:pos="9360"/>
      </w:tabs>
    </w:pPr>
    <w:rPr>
      <w:rFonts w:cs="Mangal"/>
    </w:rPr>
  </w:style>
  <w:style w:type="character" w:customStyle="1" w:styleId="1b">
    <w:name w:val="Нижний колонтитул Знак1"/>
    <w:basedOn w:val="12"/>
    <w:rPr>
      <w:rFonts w:cs="Mangal"/>
    </w:rPr>
  </w:style>
  <w:style w:type="paragraph" w:customStyle="1" w:styleId="21">
    <w:name w:val="Абзац списка2"/>
    <w:basedOn w:val="11"/>
    <w:pPr>
      <w:ind w:left="720"/>
    </w:pPr>
  </w:style>
  <w:style w:type="paragraph" w:customStyle="1" w:styleId="4">
    <w:name w:val="Верхний колонтитул4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22">
    <w:name w:val="Верхний колонтитул Знак2"/>
    <w:basedOn w:val="10"/>
    <w:rPr>
      <w:rFonts w:cs="Mangal"/>
    </w:rPr>
  </w:style>
  <w:style w:type="paragraph" w:customStyle="1" w:styleId="40">
    <w:name w:val="Нижний колонтитул4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23">
    <w:name w:val="Нижний колонтитул Знак2"/>
    <w:basedOn w:val="10"/>
    <w:rPr>
      <w:rFonts w:cs="Mangal"/>
    </w:rPr>
  </w:style>
  <w:style w:type="paragraph" w:customStyle="1" w:styleId="31">
    <w:name w:val="Абзац списка3"/>
    <w:basedOn w:val="1"/>
    <w:pPr>
      <w:ind w:left="720"/>
    </w:pPr>
  </w:style>
  <w:style w:type="paragraph" w:customStyle="1" w:styleId="a4">
    <w:name w:val="Верх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32">
    <w:name w:val="Верхний колонтитул Знак3"/>
    <w:basedOn w:val="a0"/>
    <w:rPr>
      <w:rFonts w:cs="Mangal"/>
    </w:rPr>
  </w:style>
  <w:style w:type="paragraph" w:customStyle="1" w:styleId="a5">
    <w:name w:val="Ниж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33">
    <w:name w:val="Нижний колонтитул Знак3"/>
    <w:basedOn w:val="a0"/>
    <w:rPr>
      <w:rFonts w:cs="Mangal"/>
    </w:rPr>
  </w:style>
  <w:style w:type="paragraph" w:customStyle="1" w:styleId="a6">
    <w:name w:val="Абзац списка"/>
    <w:basedOn w:val="a"/>
    <w:pPr>
      <w:ind w:left="7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6554</Words>
  <Characters>37359</Characters>
  <Application>Microsoft Office Word</Application>
  <DocSecurity>0</DocSecurity>
  <Lines>311</Lines>
  <Paragraphs>87</Paragraphs>
  <ScaleCrop>false</ScaleCrop>
  <Company/>
  <LinksUpToDate>false</LinksUpToDate>
  <CharactersWithSpaces>43826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dc:description/>
  <cp:lastModifiedBy>app</cp:lastModifiedBy>
  <cp:revision>2</cp:revision>
  <dcterms:created xsi:type="dcterms:W3CDTF">2026-10-17T08:06:00Z</dcterms:created>
  <dcterms:modified xsi:type="dcterms:W3CDTF">2026-10-17T08:06:00Z</dcterms:modified>
</cp:coreProperties>
</file>